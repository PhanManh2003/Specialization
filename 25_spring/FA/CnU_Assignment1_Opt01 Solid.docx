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4DF8F4" w14:textId="77777777" w:rsidR="00365484" w:rsidRPr="007355B1" w:rsidRDefault="007355B1" w:rsidP="00365484">
      <w:pPr>
        <w:jc w:val="center"/>
        <w:rPr>
          <w:rFonts w:cs="Arial"/>
        </w:rPr>
      </w:pPr>
      <w:r w:rsidRPr="007355B1">
        <w:rPr>
          <w:rFonts w:cs="Arial"/>
          <w:noProof/>
          <w:lang w:val="en-US" w:eastAsia="ja-JP"/>
        </w:rPr>
        <w:drawing>
          <wp:inline distT="0" distB="0" distL="0" distR="0" wp14:anchorId="0C82655D" wp14:editId="172182BE">
            <wp:extent cx="1390650" cy="94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484" w:rsidRPr="007355B1">
        <w:rPr>
          <w:rFonts w:cs="Arial"/>
          <w:snapToGrid w:val="0"/>
          <w:lang w:val="en-US"/>
        </w:rPr>
        <w:br w:type="textWrapping" w:clear="all"/>
      </w:r>
    </w:p>
    <w:p w14:paraId="0C547B24" w14:textId="77777777" w:rsidR="005E64CE" w:rsidRPr="007355B1" w:rsidRDefault="005E64CE" w:rsidP="005E64CE">
      <w:pPr>
        <w:rPr>
          <w:rFonts w:cs="Arial"/>
        </w:rPr>
      </w:pPr>
    </w:p>
    <w:p w14:paraId="2004C708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72544529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25EE2C22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3D1FE01B" w14:textId="77777777" w:rsidR="002279BD" w:rsidRPr="007355B1" w:rsidRDefault="002279BD" w:rsidP="005E64CE">
      <w:pPr>
        <w:spacing w:before="240"/>
        <w:jc w:val="center"/>
        <w:rPr>
          <w:rFonts w:cs="Arial"/>
          <w:iCs/>
          <w:color w:val="800000"/>
          <w:sz w:val="28"/>
          <w:lang w:val="en-US"/>
        </w:rPr>
      </w:pPr>
    </w:p>
    <w:p w14:paraId="0AE537CA" w14:textId="3D23D657" w:rsidR="005E64CE" w:rsidRPr="007355B1" w:rsidRDefault="00842BFB" w:rsidP="00AF70F7">
      <w:pPr>
        <w:spacing w:before="240" w:after="0" w:line="360" w:lineRule="auto"/>
        <w:jc w:val="center"/>
        <w:rPr>
          <w:rFonts w:eastAsia="Times New Roman" w:cs="Arial"/>
          <w:b/>
          <w:i/>
          <w:color w:val="AC0000"/>
          <w:spacing w:val="40"/>
          <w:sz w:val="28"/>
          <w:szCs w:val="24"/>
          <w:lang w:val="en-US"/>
        </w:rPr>
      </w:pPr>
      <w:r>
        <w:rPr>
          <w:rFonts w:eastAsia="Times New Roman" w:cs="Arial"/>
          <w:b/>
          <w:i/>
          <w:color w:val="AC0000"/>
          <w:spacing w:val="40"/>
          <w:sz w:val="28"/>
          <w:szCs w:val="24"/>
          <w:lang w:val="en-US"/>
        </w:rPr>
        <w:t xml:space="preserve">Code quality and </w:t>
      </w:r>
      <w:r w:rsidR="00D177C8">
        <w:rPr>
          <w:rFonts w:eastAsia="Times New Roman" w:cs="Arial"/>
          <w:b/>
          <w:i/>
          <w:color w:val="AC0000"/>
          <w:spacing w:val="40"/>
          <w:sz w:val="28"/>
          <w:szCs w:val="24"/>
          <w:lang w:val="en-US"/>
        </w:rPr>
        <w:t>U</w:t>
      </w:r>
      <w:r>
        <w:rPr>
          <w:rFonts w:eastAsia="Times New Roman" w:cs="Arial"/>
          <w:b/>
          <w:i/>
          <w:color w:val="AC0000"/>
          <w:spacing w:val="40"/>
          <w:sz w:val="28"/>
          <w:szCs w:val="24"/>
        </w:rPr>
        <w:t>nit Test</w:t>
      </w:r>
      <w:r w:rsidR="00B41976">
        <w:rPr>
          <w:rFonts w:eastAsia="Times New Roman" w:cs="Arial"/>
          <w:b/>
          <w:i/>
          <w:color w:val="AC0000"/>
          <w:spacing w:val="40"/>
          <w:sz w:val="28"/>
          <w:szCs w:val="24"/>
          <w:lang w:val="en-US"/>
        </w:rPr>
        <w:t xml:space="preserve"> </w:t>
      </w:r>
    </w:p>
    <w:p w14:paraId="1699FAE8" w14:textId="58395075" w:rsidR="005E64CE" w:rsidRPr="007355B1" w:rsidRDefault="00491AF6" w:rsidP="00AF70F7">
      <w:pPr>
        <w:spacing w:before="240" w:after="0" w:line="360" w:lineRule="auto"/>
        <w:jc w:val="center"/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</w:pPr>
      <w:r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  <w:t>Training Assignments</w:t>
      </w:r>
    </w:p>
    <w:p w14:paraId="2C3B4470" w14:textId="77777777" w:rsidR="005E64CE" w:rsidRPr="007355B1" w:rsidRDefault="005E64CE" w:rsidP="005E64CE">
      <w:pPr>
        <w:rPr>
          <w:rFonts w:cs="Arial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3324"/>
      </w:tblGrid>
      <w:tr w:rsidR="005E64CE" w:rsidRPr="007355B1" w14:paraId="7DB0FE24" w14:textId="77777777" w:rsidTr="00C35833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78BD5254" w14:textId="77777777" w:rsidR="005E64CE" w:rsidRPr="007355B1" w:rsidRDefault="007355B1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Document </w:t>
            </w:r>
            <w:r w:rsidR="005E64CE" w:rsidRPr="007355B1">
              <w:rPr>
                <w:rFonts w:ascii="Arial" w:hAnsi="Arial" w:cs="Arial"/>
                <w:bCs w:val="0"/>
                <w:color w:val="auto"/>
              </w:rPr>
              <w:t>Code</w:t>
            </w:r>
          </w:p>
        </w:tc>
        <w:tc>
          <w:tcPr>
            <w:tcW w:w="332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120C51F6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color w:val="auto"/>
              </w:rPr>
              <w:t>25e-BM/HR/HDCV/FSOFT</w:t>
            </w:r>
          </w:p>
        </w:tc>
      </w:tr>
      <w:tr w:rsidR="005E64CE" w:rsidRPr="007355B1" w14:paraId="7731F15E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0A1298A0" w14:textId="77777777" w:rsidR="005E64CE" w:rsidRPr="007355B1" w:rsidRDefault="00730E39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>Version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0675FB2F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1.1</w:t>
            </w:r>
          </w:p>
        </w:tc>
      </w:tr>
      <w:tr w:rsidR="005E64CE" w:rsidRPr="007355B1" w14:paraId="3B2AE191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D9D9"/>
          </w:tcPr>
          <w:p w14:paraId="5205A54C" w14:textId="77777777" w:rsidR="005E64CE" w:rsidRPr="007355B1" w:rsidRDefault="005E64CE" w:rsidP="00171177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Effective </w:t>
            </w:r>
            <w:r w:rsidR="00171177" w:rsidRPr="007355B1">
              <w:rPr>
                <w:rFonts w:ascii="Arial" w:hAnsi="Arial" w:cs="Arial"/>
                <w:bCs w:val="0"/>
                <w:color w:val="auto"/>
              </w:rPr>
              <w:t>D</w:t>
            </w:r>
            <w:r w:rsidRPr="007355B1">
              <w:rPr>
                <w:rFonts w:ascii="Arial" w:hAnsi="Arial" w:cs="Arial"/>
                <w:bCs w:val="0"/>
                <w:color w:val="auto"/>
              </w:rPr>
              <w:t>ate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D9D9D9"/>
          </w:tcPr>
          <w:p w14:paraId="3DA34214" w14:textId="30313518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/>
                <w:color w:val="auto"/>
              </w:rPr>
              <w:t>20/11/20</w:t>
            </w:r>
            <w:r w:rsidR="003E329D">
              <w:rPr>
                <w:rFonts w:ascii="Arial" w:hAnsi="Arial" w:cs="Arial"/>
                <w:bCs/>
                <w:color w:val="auto"/>
              </w:rPr>
              <w:t>22</w:t>
            </w:r>
          </w:p>
        </w:tc>
      </w:tr>
    </w:tbl>
    <w:p w14:paraId="771C4B84" w14:textId="77777777" w:rsidR="005E64CE" w:rsidRPr="007355B1" w:rsidRDefault="005E64CE" w:rsidP="005E64CE">
      <w:pPr>
        <w:pStyle w:val="NormalText"/>
        <w:rPr>
          <w:rFonts w:ascii="Arial" w:hAnsi="Arial" w:cs="Arial"/>
        </w:rPr>
      </w:pPr>
    </w:p>
    <w:p w14:paraId="138A10F9" w14:textId="77777777" w:rsidR="005E64CE" w:rsidRPr="007355B1" w:rsidRDefault="005E64CE" w:rsidP="005E64CE">
      <w:pPr>
        <w:rPr>
          <w:rFonts w:cs="Arial"/>
          <w:color w:val="000000"/>
        </w:rPr>
      </w:pPr>
    </w:p>
    <w:p w14:paraId="32B9EA6A" w14:textId="77777777" w:rsidR="005E64CE" w:rsidRPr="007355B1" w:rsidRDefault="005E64CE" w:rsidP="005E64CE">
      <w:pPr>
        <w:pStyle w:val="CommentText"/>
        <w:rPr>
          <w:rFonts w:ascii="Arial" w:hAnsi="Arial" w:cs="Arial"/>
        </w:rPr>
      </w:pPr>
    </w:p>
    <w:p w14:paraId="2162A2B3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60087DB9" w14:textId="77777777" w:rsidR="005E64CE" w:rsidRPr="007355B1" w:rsidRDefault="005E64CE" w:rsidP="005E64CE">
      <w:pPr>
        <w:jc w:val="center"/>
        <w:rPr>
          <w:rFonts w:cs="Arial"/>
          <w:bCs/>
          <w:lang w:val="en-US"/>
        </w:rPr>
      </w:pPr>
    </w:p>
    <w:p w14:paraId="40CC1419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702BE084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5E511532" w14:textId="77777777" w:rsidR="005E64CE" w:rsidRPr="007355B1" w:rsidRDefault="005E64CE" w:rsidP="002279BD">
      <w:pPr>
        <w:rPr>
          <w:rFonts w:cs="Arial"/>
          <w:bCs/>
          <w:lang w:val="en-US"/>
        </w:rPr>
      </w:pPr>
    </w:p>
    <w:p w14:paraId="67A71912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1079B5B0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283BD4DD" w14:textId="77777777" w:rsidR="00C35833" w:rsidRPr="007355B1" w:rsidRDefault="00C35833" w:rsidP="005E64CE">
      <w:pPr>
        <w:jc w:val="center"/>
        <w:rPr>
          <w:rFonts w:cs="Arial"/>
          <w:bCs/>
          <w:lang w:val="en-US"/>
        </w:rPr>
      </w:pPr>
    </w:p>
    <w:p w14:paraId="2649F2ED" w14:textId="77777777" w:rsidR="003E329D" w:rsidRDefault="003E329D" w:rsidP="00C4365A">
      <w:pPr>
        <w:pStyle w:val="TOCHeading"/>
      </w:pPr>
    </w:p>
    <w:p w14:paraId="36E10CF8" w14:textId="09DAB477" w:rsidR="002F3B39" w:rsidRPr="007355B1" w:rsidRDefault="002F3B39" w:rsidP="00C4365A">
      <w:pPr>
        <w:pStyle w:val="TOCHeading"/>
      </w:pPr>
      <w:r w:rsidRPr="007355B1">
        <w:t>Contents</w:t>
      </w:r>
    </w:p>
    <w:p w14:paraId="5BB28B0A" w14:textId="6AC6B8E4" w:rsidR="004A1610" w:rsidRDefault="0071125A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\t "FA Style,2" </w:instrText>
      </w:r>
      <w:r>
        <w:rPr>
          <w:rFonts w:cs="Arial"/>
        </w:rPr>
        <w:fldChar w:fldCharType="separate"/>
      </w:r>
      <w:hyperlink w:anchor="_Toc13606408" w:history="1">
        <w:r w:rsidR="004A1610" w:rsidRPr="00274CE8">
          <w:rPr>
            <w:rStyle w:val="Hyperlink"/>
            <w:noProof/>
          </w:rPr>
          <w:t>Objective:</w:t>
        </w:r>
        <w:r w:rsidR="004A1610">
          <w:rPr>
            <w:noProof/>
            <w:webHidden/>
          </w:rPr>
          <w:tab/>
        </w:r>
        <w:r w:rsidR="004A1610">
          <w:rPr>
            <w:noProof/>
            <w:webHidden/>
          </w:rPr>
          <w:fldChar w:fldCharType="begin"/>
        </w:r>
        <w:r w:rsidR="004A1610">
          <w:rPr>
            <w:noProof/>
            <w:webHidden/>
          </w:rPr>
          <w:instrText xml:space="preserve"> PAGEREF _Toc13606408 \h </w:instrText>
        </w:r>
        <w:r w:rsidR="004A1610">
          <w:rPr>
            <w:noProof/>
            <w:webHidden/>
          </w:rPr>
        </w:r>
        <w:r w:rsidR="004A1610">
          <w:rPr>
            <w:noProof/>
            <w:webHidden/>
          </w:rPr>
          <w:fldChar w:fldCharType="separate"/>
        </w:r>
        <w:r w:rsidR="004A1610">
          <w:rPr>
            <w:noProof/>
            <w:webHidden/>
          </w:rPr>
          <w:t>4</w:t>
        </w:r>
        <w:r w:rsidR="004A1610">
          <w:rPr>
            <w:noProof/>
            <w:webHidden/>
          </w:rPr>
          <w:fldChar w:fldCharType="end"/>
        </w:r>
      </w:hyperlink>
    </w:p>
    <w:p w14:paraId="6B8CF1B8" w14:textId="5EED0725" w:rsidR="004A1610" w:rsidRDefault="002B3E9A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606409" w:history="1">
        <w:r w:rsidR="004A1610" w:rsidRPr="00274CE8">
          <w:rPr>
            <w:rStyle w:val="Hyperlink"/>
            <w:noProof/>
          </w:rPr>
          <w:t>Working Environments</w:t>
        </w:r>
        <w:r w:rsidR="004A1610">
          <w:rPr>
            <w:noProof/>
            <w:webHidden/>
          </w:rPr>
          <w:tab/>
        </w:r>
        <w:r w:rsidR="004A1610">
          <w:rPr>
            <w:noProof/>
            <w:webHidden/>
          </w:rPr>
          <w:fldChar w:fldCharType="begin"/>
        </w:r>
        <w:r w:rsidR="004A1610">
          <w:rPr>
            <w:noProof/>
            <w:webHidden/>
          </w:rPr>
          <w:instrText xml:space="preserve"> PAGEREF _Toc13606409 \h </w:instrText>
        </w:r>
        <w:r w:rsidR="004A1610">
          <w:rPr>
            <w:noProof/>
            <w:webHidden/>
          </w:rPr>
        </w:r>
        <w:r w:rsidR="004A1610">
          <w:rPr>
            <w:noProof/>
            <w:webHidden/>
          </w:rPr>
          <w:fldChar w:fldCharType="separate"/>
        </w:r>
        <w:r w:rsidR="004A1610">
          <w:rPr>
            <w:noProof/>
            <w:webHidden/>
          </w:rPr>
          <w:t>4</w:t>
        </w:r>
        <w:r w:rsidR="004A1610">
          <w:rPr>
            <w:noProof/>
            <w:webHidden/>
          </w:rPr>
          <w:fldChar w:fldCharType="end"/>
        </w:r>
      </w:hyperlink>
    </w:p>
    <w:p w14:paraId="1922200C" w14:textId="16AB9423" w:rsidR="004A1610" w:rsidRDefault="002B3E9A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606410" w:history="1">
        <w:r w:rsidR="004A1610" w:rsidRPr="00274CE8">
          <w:rPr>
            <w:rStyle w:val="Hyperlink"/>
            <w:noProof/>
          </w:rPr>
          <w:t>Product Architecture</w:t>
        </w:r>
        <w:r w:rsidR="004A1610">
          <w:rPr>
            <w:noProof/>
            <w:webHidden/>
          </w:rPr>
          <w:tab/>
        </w:r>
        <w:r w:rsidR="004A1610">
          <w:rPr>
            <w:noProof/>
            <w:webHidden/>
          </w:rPr>
          <w:fldChar w:fldCharType="begin"/>
        </w:r>
        <w:r w:rsidR="004A1610">
          <w:rPr>
            <w:noProof/>
            <w:webHidden/>
          </w:rPr>
          <w:instrText xml:space="preserve"> PAGEREF _Toc13606410 \h </w:instrText>
        </w:r>
        <w:r w:rsidR="004A1610">
          <w:rPr>
            <w:noProof/>
            <w:webHidden/>
          </w:rPr>
        </w:r>
        <w:r w:rsidR="004A1610">
          <w:rPr>
            <w:noProof/>
            <w:webHidden/>
          </w:rPr>
          <w:fldChar w:fldCharType="separate"/>
        </w:r>
        <w:r w:rsidR="004A1610">
          <w:rPr>
            <w:noProof/>
            <w:webHidden/>
          </w:rPr>
          <w:t>4</w:t>
        </w:r>
        <w:r w:rsidR="004A1610">
          <w:rPr>
            <w:noProof/>
            <w:webHidden/>
          </w:rPr>
          <w:fldChar w:fldCharType="end"/>
        </w:r>
      </w:hyperlink>
    </w:p>
    <w:p w14:paraId="4D343E1B" w14:textId="0A5B2EE0" w:rsidR="004A1610" w:rsidRDefault="002B3E9A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606411" w:history="1">
        <w:r w:rsidR="004A1610" w:rsidRPr="00274CE8">
          <w:rPr>
            <w:rStyle w:val="Hyperlink"/>
            <w:noProof/>
          </w:rPr>
          <w:t>Technologies</w:t>
        </w:r>
        <w:r w:rsidR="004A1610">
          <w:rPr>
            <w:noProof/>
            <w:webHidden/>
          </w:rPr>
          <w:tab/>
        </w:r>
        <w:r w:rsidR="004A1610">
          <w:rPr>
            <w:noProof/>
            <w:webHidden/>
          </w:rPr>
          <w:fldChar w:fldCharType="begin"/>
        </w:r>
        <w:r w:rsidR="004A1610">
          <w:rPr>
            <w:noProof/>
            <w:webHidden/>
          </w:rPr>
          <w:instrText xml:space="preserve"> PAGEREF _Toc13606411 \h </w:instrText>
        </w:r>
        <w:r w:rsidR="004A1610">
          <w:rPr>
            <w:noProof/>
            <w:webHidden/>
          </w:rPr>
        </w:r>
        <w:r w:rsidR="004A1610">
          <w:rPr>
            <w:noProof/>
            <w:webHidden/>
          </w:rPr>
          <w:fldChar w:fldCharType="separate"/>
        </w:r>
        <w:r w:rsidR="004A1610">
          <w:rPr>
            <w:noProof/>
            <w:webHidden/>
          </w:rPr>
          <w:t>4</w:t>
        </w:r>
        <w:r w:rsidR="004A1610">
          <w:rPr>
            <w:noProof/>
            <w:webHidden/>
          </w:rPr>
          <w:fldChar w:fldCharType="end"/>
        </w:r>
      </w:hyperlink>
    </w:p>
    <w:p w14:paraId="683F722A" w14:textId="66874B0F" w:rsidR="004A1610" w:rsidRDefault="002B3E9A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606412" w:history="1">
        <w:r w:rsidR="004A1610" w:rsidRPr="00274CE8">
          <w:rPr>
            <w:rStyle w:val="Hyperlink"/>
            <w:noProof/>
          </w:rPr>
          <w:t>Assignment Description</w:t>
        </w:r>
        <w:r w:rsidR="004A1610">
          <w:rPr>
            <w:noProof/>
            <w:webHidden/>
          </w:rPr>
          <w:tab/>
        </w:r>
        <w:r w:rsidR="004A1610">
          <w:rPr>
            <w:noProof/>
            <w:webHidden/>
          </w:rPr>
          <w:fldChar w:fldCharType="begin"/>
        </w:r>
        <w:r w:rsidR="004A1610">
          <w:rPr>
            <w:noProof/>
            <w:webHidden/>
          </w:rPr>
          <w:instrText xml:space="preserve"> PAGEREF _Toc13606412 \h </w:instrText>
        </w:r>
        <w:r w:rsidR="004A1610">
          <w:rPr>
            <w:noProof/>
            <w:webHidden/>
          </w:rPr>
        </w:r>
        <w:r w:rsidR="004A1610">
          <w:rPr>
            <w:noProof/>
            <w:webHidden/>
          </w:rPr>
          <w:fldChar w:fldCharType="separate"/>
        </w:r>
        <w:r w:rsidR="004A1610">
          <w:rPr>
            <w:noProof/>
            <w:webHidden/>
          </w:rPr>
          <w:t>4</w:t>
        </w:r>
        <w:r w:rsidR="004A1610">
          <w:rPr>
            <w:noProof/>
            <w:webHidden/>
          </w:rPr>
          <w:fldChar w:fldCharType="end"/>
        </w:r>
      </w:hyperlink>
    </w:p>
    <w:p w14:paraId="650BA5B9" w14:textId="4FEF021E" w:rsidR="004A1610" w:rsidRDefault="002B3E9A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606413" w:history="1">
        <w:r w:rsidR="004A1610" w:rsidRPr="00274CE8">
          <w:rPr>
            <w:rStyle w:val="Hyperlink"/>
            <w:rFonts w:cs="Arial"/>
            <w:noProof/>
          </w:rPr>
          <w:t>Exercise 1</w:t>
        </w:r>
        <w:r w:rsidR="004A1610">
          <w:rPr>
            <w:noProof/>
            <w:webHidden/>
          </w:rPr>
          <w:tab/>
        </w:r>
        <w:r w:rsidR="004A1610">
          <w:rPr>
            <w:noProof/>
            <w:webHidden/>
          </w:rPr>
          <w:fldChar w:fldCharType="begin"/>
        </w:r>
        <w:r w:rsidR="004A1610">
          <w:rPr>
            <w:noProof/>
            <w:webHidden/>
          </w:rPr>
          <w:instrText xml:space="preserve"> PAGEREF _Toc13606413 \h </w:instrText>
        </w:r>
        <w:r w:rsidR="004A1610">
          <w:rPr>
            <w:noProof/>
            <w:webHidden/>
          </w:rPr>
        </w:r>
        <w:r w:rsidR="004A1610">
          <w:rPr>
            <w:noProof/>
            <w:webHidden/>
          </w:rPr>
          <w:fldChar w:fldCharType="separate"/>
        </w:r>
        <w:r w:rsidR="004A1610">
          <w:rPr>
            <w:noProof/>
            <w:webHidden/>
          </w:rPr>
          <w:t>4</w:t>
        </w:r>
        <w:r w:rsidR="004A1610">
          <w:rPr>
            <w:noProof/>
            <w:webHidden/>
          </w:rPr>
          <w:fldChar w:fldCharType="end"/>
        </w:r>
      </w:hyperlink>
    </w:p>
    <w:p w14:paraId="35405529" w14:textId="47246E91" w:rsidR="002F3B39" w:rsidRPr="007355B1" w:rsidRDefault="0071125A">
      <w:pPr>
        <w:rPr>
          <w:rFonts w:cs="Arial"/>
        </w:rPr>
      </w:pPr>
      <w:r>
        <w:rPr>
          <w:rFonts w:cs="Arial"/>
        </w:rPr>
        <w:fldChar w:fldCharType="end"/>
      </w:r>
    </w:p>
    <w:p w14:paraId="000FCC68" w14:textId="77777777" w:rsidR="00DA3871" w:rsidRPr="007355B1" w:rsidRDefault="00DA3871">
      <w:pPr>
        <w:rPr>
          <w:rFonts w:cs="Arial"/>
        </w:rPr>
      </w:pPr>
    </w:p>
    <w:p w14:paraId="79216255" w14:textId="77777777" w:rsidR="00DA3871" w:rsidRPr="007355B1" w:rsidRDefault="00DA3871">
      <w:pPr>
        <w:rPr>
          <w:rFonts w:cs="Arial"/>
        </w:rPr>
      </w:pPr>
    </w:p>
    <w:p w14:paraId="10C64BB2" w14:textId="77777777" w:rsidR="00DA3871" w:rsidRPr="007355B1" w:rsidRDefault="00DA3871" w:rsidP="00DA3871">
      <w:pPr>
        <w:tabs>
          <w:tab w:val="left" w:pos="8070"/>
        </w:tabs>
        <w:rPr>
          <w:rFonts w:cs="Arial"/>
        </w:rPr>
      </w:pPr>
      <w:r w:rsidRPr="007355B1">
        <w:rPr>
          <w:rFonts w:cs="Arial"/>
        </w:rPr>
        <w:tab/>
      </w:r>
    </w:p>
    <w:p w14:paraId="2252B3AC" w14:textId="77777777" w:rsidR="005940DB" w:rsidRDefault="005940DB" w:rsidP="007A5F82">
      <w:pPr>
        <w:rPr>
          <w:rFonts w:cs="Arial"/>
          <w:i/>
          <w:color w:val="0070C0"/>
          <w:lang w:val="en-US"/>
        </w:rPr>
      </w:pPr>
      <w:r w:rsidRPr="007355B1">
        <w:rPr>
          <w:rFonts w:cs="Arial"/>
        </w:rPr>
        <w:br w:type="page"/>
      </w:r>
    </w:p>
    <w:tbl>
      <w:tblPr>
        <w:tblW w:w="9776" w:type="dxa"/>
        <w:tblBorders>
          <w:top w:val="single" w:sz="4" w:space="0" w:color="2F5496" w:themeColor="accent5" w:themeShade="BF"/>
          <w:left w:val="single" w:sz="4" w:space="0" w:color="2F5496" w:themeColor="accent5" w:themeShade="BF"/>
          <w:bottom w:val="single" w:sz="4" w:space="0" w:color="2F5496" w:themeColor="accent5" w:themeShade="BF"/>
          <w:right w:val="single" w:sz="4" w:space="0" w:color="2F5496" w:themeColor="accent5" w:themeShade="BF"/>
          <w:insideH w:val="single" w:sz="4" w:space="0" w:color="2F5496" w:themeColor="accent5" w:themeShade="BF"/>
          <w:insideV w:val="single" w:sz="4" w:space="0" w:color="2F5496" w:themeColor="accent5" w:themeShade="BF"/>
        </w:tblBorders>
        <w:tblLook w:val="04A0" w:firstRow="1" w:lastRow="0" w:firstColumn="1" w:lastColumn="0" w:noHBand="0" w:noVBand="1"/>
      </w:tblPr>
      <w:tblGrid>
        <w:gridCol w:w="3408"/>
        <w:gridCol w:w="6368"/>
      </w:tblGrid>
      <w:tr w:rsidR="00D01CEC" w:rsidRPr="00475B9E" w14:paraId="411E5CF4" w14:textId="77777777" w:rsidTr="00B43987">
        <w:trPr>
          <w:trHeight w:val="1331"/>
        </w:trPr>
        <w:tc>
          <w:tcPr>
            <w:tcW w:w="3408" w:type="dxa"/>
            <w:vAlign w:val="center"/>
          </w:tcPr>
          <w:p w14:paraId="59C39650" w14:textId="4FACFFEE" w:rsidR="00D01CEC" w:rsidRPr="00B43987" w:rsidRDefault="00B43987" w:rsidP="00B43987">
            <w:pPr>
              <w:jc w:val="center"/>
              <w:rPr>
                <w:rFonts w:ascii="Candara" w:hAnsi="Candara"/>
                <w:lang w:val="en-GB"/>
              </w:rPr>
            </w:pPr>
            <w:r>
              <w:rPr>
                <w:noProof/>
                <w:lang w:val="en-US" w:eastAsia="ja-JP"/>
              </w:rPr>
              <w:lastRenderedPageBreak/>
              <w:drawing>
                <wp:inline distT="0" distB="0" distL="0" distR="0" wp14:anchorId="3AE333E3" wp14:editId="394A70EB">
                  <wp:extent cx="1733798" cy="889129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go Fresher Academy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55" b="26762"/>
                          <a:stretch/>
                        </pic:blipFill>
                        <pic:spPr bwMode="auto">
                          <a:xfrm>
                            <a:off x="0" y="0"/>
                            <a:ext cx="1733798" cy="889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8" w:type="dxa"/>
            <w:shd w:val="clear" w:color="auto" w:fill="2F5496" w:themeFill="accent5" w:themeFillShade="BF"/>
            <w:vAlign w:val="center"/>
          </w:tcPr>
          <w:p w14:paraId="3F6A6A2E" w14:textId="463E9781" w:rsidR="00D01CEC" w:rsidRPr="00EF3F1B" w:rsidRDefault="00D01CEC" w:rsidP="000D1110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CODE: 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5010AE">
              <w:rPr>
                <w:rFonts w:cs="Arial"/>
                <w:b/>
                <w:color w:val="FFFFFF" w:themeColor="background1"/>
                <w:sz w:val="20"/>
                <w:szCs w:val="24"/>
              </w:rPr>
              <w:t>CNU.M.A101</w:t>
            </w:r>
          </w:p>
          <w:p w14:paraId="70784EDC" w14:textId="4D305F70" w:rsidR="00D01CEC" w:rsidRPr="00491155" w:rsidRDefault="003A5B81" w:rsidP="000D1110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4"/>
              </w:rPr>
              <w:t>TYPE:</w:t>
            </w:r>
            <w:r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491155"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  <w:t>LONG</w:t>
            </w:r>
          </w:p>
          <w:p w14:paraId="52763A31" w14:textId="630A0B14" w:rsidR="00D01CEC" w:rsidRPr="00890112" w:rsidRDefault="00D01CEC" w:rsidP="000D1110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>LOC: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</w:p>
          <w:p w14:paraId="1CA355C6" w14:textId="0D59B088" w:rsidR="00D01CEC" w:rsidRPr="0025607C" w:rsidRDefault="00D01CEC" w:rsidP="000D1110">
            <w:pPr>
              <w:spacing w:after="120"/>
              <w:rPr>
                <w:rFonts w:ascii="Candara" w:hAnsi="Candara"/>
                <w:b/>
                <w:sz w:val="32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DURATION: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491155"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  <w:t xml:space="preserve">180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>MINUTES</w:t>
            </w:r>
          </w:p>
        </w:tc>
      </w:tr>
    </w:tbl>
    <w:p w14:paraId="4D12227E" w14:textId="36B378B1" w:rsidR="00745D7E" w:rsidRPr="007F68DB" w:rsidRDefault="00CB71B5" w:rsidP="00C4365A">
      <w:pPr>
        <w:pStyle w:val="Heading1"/>
      </w:pPr>
      <w:bookmarkStart w:id="0" w:name="_Toc13606411"/>
      <w:r w:rsidRPr="007F68DB">
        <w:t>Technologies</w:t>
      </w:r>
      <w:bookmarkEnd w:id="0"/>
    </w:p>
    <w:p w14:paraId="7BE90D63" w14:textId="4004B22A" w:rsidR="00CB71B5" w:rsidRDefault="00F40F33" w:rsidP="00D01E14">
      <w:pPr>
        <w:spacing w:before="120" w:after="120"/>
        <w:jc w:val="both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>The software product is developed based on:</w:t>
      </w:r>
    </w:p>
    <w:p w14:paraId="405961AB" w14:textId="2E8945F3" w:rsidR="00F40F33" w:rsidRDefault="002A28A3" w:rsidP="00D21052">
      <w:pPr>
        <w:pStyle w:val="ListParagraph"/>
      </w:pPr>
      <w:r>
        <w:t>Java Core (OOP)</w:t>
      </w:r>
    </w:p>
    <w:p w14:paraId="41C044C9" w14:textId="020193E2" w:rsidR="006579C5" w:rsidRDefault="006579C5" w:rsidP="00D21052">
      <w:pPr>
        <w:pStyle w:val="ListParagraph"/>
      </w:pPr>
      <w:r>
        <w:t>String</w:t>
      </w:r>
      <w:r w:rsidR="00B77EAE">
        <w:t xml:space="preserve">, </w:t>
      </w:r>
      <w:proofErr w:type="spellStart"/>
      <w:r w:rsidR="00B77EAE">
        <w:t>in</w:t>
      </w:r>
      <w:r w:rsidR="0051445C">
        <w:t>t</w:t>
      </w:r>
      <w:proofErr w:type="spellEnd"/>
      <w:r w:rsidR="0051445C">
        <w:t xml:space="preserve"> …</w:t>
      </w:r>
    </w:p>
    <w:p w14:paraId="281D9934" w14:textId="34CF8013" w:rsidR="004B0634" w:rsidRPr="004B0634" w:rsidRDefault="004B0634" w:rsidP="004B0634">
      <w:pPr>
        <w:pStyle w:val="ListParagraph"/>
      </w:pPr>
      <w:r>
        <w:t>S</w:t>
      </w:r>
      <w:r>
        <w:rPr>
          <w:lang w:val="vi-VN"/>
        </w:rPr>
        <w:t>.</w:t>
      </w:r>
      <w:r>
        <w:t>O</w:t>
      </w:r>
      <w:r>
        <w:rPr>
          <w:lang w:val="vi-VN"/>
        </w:rPr>
        <w:t>.</w:t>
      </w:r>
      <w:r>
        <w:t>L</w:t>
      </w:r>
      <w:r>
        <w:rPr>
          <w:lang w:val="vi-VN"/>
        </w:rPr>
        <w:t>.</w:t>
      </w:r>
      <w:r>
        <w:t>I</w:t>
      </w:r>
      <w:r>
        <w:rPr>
          <w:lang w:val="vi-VN"/>
        </w:rPr>
        <w:t>.</w:t>
      </w:r>
      <w:r>
        <w:t>D</w:t>
      </w:r>
      <w:r>
        <w:rPr>
          <w:lang w:val="vi-VN"/>
        </w:rPr>
        <w:t xml:space="preserve"> principles</w:t>
      </w:r>
    </w:p>
    <w:p w14:paraId="490E92E3" w14:textId="0CB4CBE5" w:rsidR="00B82AF9" w:rsidRPr="001E60ED" w:rsidRDefault="00A32E1C" w:rsidP="009A1844">
      <w:pPr>
        <w:pStyle w:val="Heading1"/>
        <w:rPr>
          <w:lang w:val="vi-VN"/>
        </w:rPr>
      </w:pPr>
      <w:bookmarkStart w:id="1" w:name="_Toc13606412"/>
      <w:r w:rsidRPr="009A1844">
        <w:t>Assignment Description</w:t>
      </w:r>
      <w:bookmarkEnd w:id="1"/>
      <w:r w:rsidR="001E60ED">
        <w:rPr>
          <w:lang w:val="vi-VN"/>
        </w:rPr>
        <w:t>s</w:t>
      </w:r>
    </w:p>
    <w:p w14:paraId="3069708B" w14:textId="580F5066" w:rsidR="00205D92" w:rsidRPr="00205D92" w:rsidRDefault="00205D92" w:rsidP="001E60ED">
      <w:pPr>
        <w:spacing w:before="120" w:after="0" w:line="288" w:lineRule="auto"/>
        <w:jc w:val="both"/>
      </w:pPr>
      <w:r>
        <w:rPr>
          <w:sz w:val="20"/>
          <w:szCs w:val="20"/>
          <w:lang w:val="en-US"/>
        </w:rPr>
        <w:t>Write</w:t>
      </w:r>
      <w:r w:rsidRPr="00C86F50">
        <w:rPr>
          <w:sz w:val="20"/>
          <w:szCs w:val="20"/>
          <w:lang w:val="en-US"/>
        </w:rPr>
        <w:t xml:space="preserve"> a Java application for a book store.</w:t>
      </w:r>
    </w:p>
    <w:p w14:paraId="601CB35D" w14:textId="0A899C64" w:rsidR="00205D92" w:rsidRDefault="009D5E92" w:rsidP="001E60ED">
      <w:pPr>
        <w:pStyle w:val="ListParagraph"/>
        <w:numPr>
          <w:ilvl w:val="0"/>
          <w:numId w:val="9"/>
        </w:numPr>
        <w:spacing w:before="120" w:after="0" w:line="288" w:lineRule="auto"/>
      </w:pPr>
      <w:r w:rsidRPr="00205D92">
        <w:t>Each</w:t>
      </w:r>
      <w:r w:rsidR="00C86F50" w:rsidRPr="00205D92">
        <w:t xml:space="preserve"> </w:t>
      </w:r>
      <w:r w:rsidRPr="00205D92">
        <w:t>b</w:t>
      </w:r>
      <w:r w:rsidR="00C86F50" w:rsidRPr="00205D92">
        <w:t xml:space="preserve">ook </w:t>
      </w:r>
      <w:r w:rsidRPr="00205D92">
        <w:t xml:space="preserve">contain </w:t>
      </w:r>
      <w:r w:rsidR="00C86F50" w:rsidRPr="00205D92">
        <w:rPr>
          <w:b/>
        </w:rPr>
        <w:t>title</w:t>
      </w:r>
      <w:r w:rsidRPr="00205D92">
        <w:t xml:space="preserve">, </w:t>
      </w:r>
      <w:r w:rsidR="00C86F50" w:rsidRPr="00205D92">
        <w:rPr>
          <w:b/>
        </w:rPr>
        <w:t>author</w:t>
      </w:r>
      <w:r w:rsidRPr="00205D92">
        <w:t xml:space="preserve">. Application also provide a method allow user </w:t>
      </w:r>
      <w:r w:rsidR="00C86F50" w:rsidRPr="00205D92">
        <w:rPr>
          <w:b/>
        </w:rPr>
        <w:t>search</w:t>
      </w:r>
      <w:r w:rsidR="00C86F50" w:rsidRPr="00205D92">
        <w:t xml:space="preserve"> the book in the inventory.</w:t>
      </w:r>
      <w:r w:rsidR="00ED6001" w:rsidRPr="00205D92">
        <w:t xml:space="preserve"> To apply the Single Responsibility Principle, what should you do in this in this situation?</w:t>
      </w:r>
    </w:p>
    <w:p w14:paraId="5C415462" w14:textId="53D6515B" w:rsidR="00205D92" w:rsidRPr="00205D92" w:rsidRDefault="00205D92" w:rsidP="001E60ED">
      <w:pPr>
        <w:spacing w:before="120" w:after="0" w:line="288" w:lineRule="auto"/>
        <w:ind w:left="360"/>
        <w:jc w:val="both"/>
        <w:rPr>
          <w:lang w:val="en-US"/>
        </w:rPr>
      </w:pPr>
      <w:r>
        <w:rPr>
          <w:lang w:val="en-US"/>
        </w:rPr>
        <w:t xml:space="preserve">(Write your code in package named </w:t>
      </w:r>
      <w:proofErr w:type="spellStart"/>
      <w:r w:rsidRPr="00205D92">
        <w:rPr>
          <w:b/>
          <w:lang w:val="en-US"/>
        </w:rPr>
        <w:t>edu.fa.solid.srp</w:t>
      </w:r>
      <w:proofErr w:type="spellEnd"/>
      <w:r>
        <w:rPr>
          <w:b/>
          <w:lang w:val="en-US"/>
        </w:rPr>
        <w:t>)</w:t>
      </w:r>
    </w:p>
    <w:p w14:paraId="74DAA5EB" w14:textId="50A61531" w:rsidR="008455DD" w:rsidRPr="00205D92" w:rsidRDefault="009D5E92" w:rsidP="001E60ED">
      <w:pPr>
        <w:pStyle w:val="ListParagraph"/>
        <w:numPr>
          <w:ilvl w:val="0"/>
          <w:numId w:val="9"/>
        </w:numPr>
        <w:spacing w:before="120" w:after="0" w:line="288" w:lineRule="auto"/>
        <w:rPr>
          <w:b/>
          <w:bCs/>
        </w:rPr>
      </w:pPr>
      <w:r w:rsidRPr="00205D92">
        <w:t>Now, book store wants to hand out cookbooks at a discount price before Christmas.</w:t>
      </w:r>
      <w:r w:rsidR="008455DD" w:rsidRPr="00205D92">
        <w:t xml:space="preserve"> C</w:t>
      </w:r>
      <w:r w:rsidRPr="00205D92">
        <w:t xml:space="preserve">reate two separate classes: </w:t>
      </w:r>
      <w:proofErr w:type="spellStart"/>
      <w:r w:rsidRPr="002B4041">
        <w:rPr>
          <w:color w:val="FF0000"/>
        </w:rPr>
        <w:t>CookbookDiscount</w:t>
      </w:r>
      <w:proofErr w:type="spellEnd"/>
      <w:r w:rsidRPr="002B4041">
        <w:rPr>
          <w:color w:val="FF0000"/>
        </w:rPr>
        <w:t xml:space="preserve"> </w:t>
      </w:r>
      <w:r w:rsidRPr="00205D92">
        <w:t xml:space="preserve">to hold the details of the discount and </w:t>
      </w:r>
      <w:proofErr w:type="spellStart"/>
      <w:r w:rsidRPr="00CE502B">
        <w:rPr>
          <w:color w:val="FF0000"/>
        </w:rPr>
        <w:t>DiscountManager</w:t>
      </w:r>
      <w:proofErr w:type="spellEnd"/>
      <w:r w:rsidRPr="00CE502B">
        <w:rPr>
          <w:color w:val="FF0000"/>
        </w:rPr>
        <w:t xml:space="preserve"> </w:t>
      </w:r>
      <w:r w:rsidRPr="00205D92">
        <w:t>to apply the discount to the price.</w:t>
      </w:r>
      <w:r w:rsidR="008455DD" w:rsidRPr="00205D92">
        <w:t xml:space="preserve"> After few months, </w:t>
      </w:r>
      <w:r w:rsidR="00487C5C" w:rsidRPr="00205D92">
        <w:t xml:space="preserve">the store wants to hand out every biography with a 50% discount on the subject’s birthday. To add the new feature, create a new </w:t>
      </w:r>
      <w:proofErr w:type="spellStart"/>
      <w:r w:rsidR="00487C5C" w:rsidRPr="002B4041">
        <w:rPr>
          <w:color w:val="FF0000"/>
        </w:rPr>
        <w:t>BiographyDiscount</w:t>
      </w:r>
      <w:proofErr w:type="spellEnd"/>
      <w:r w:rsidR="00487C5C" w:rsidRPr="002B4041">
        <w:rPr>
          <w:color w:val="FF0000"/>
        </w:rPr>
        <w:t xml:space="preserve"> </w:t>
      </w:r>
      <w:r w:rsidR="00487C5C" w:rsidRPr="00205D92">
        <w:t xml:space="preserve">class and add the new functionality to the </w:t>
      </w:r>
      <w:proofErr w:type="spellStart"/>
      <w:r w:rsidR="00487C5C" w:rsidRPr="002B4041">
        <w:rPr>
          <w:color w:val="FF0000"/>
        </w:rPr>
        <w:t>DiscountManager</w:t>
      </w:r>
      <w:proofErr w:type="spellEnd"/>
      <w:r w:rsidR="00487C5C" w:rsidRPr="002B4041">
        <w:rPr>
          <w:color w:val="FF0000"/>
        </w:rPr>
        <w:t xml:space="preserve"> </w:t>
      </w:r>
      <w:r w:rsidR="00487C5C" w:rsidRPr="00205D92">
        <w:t>class. See UML graph below:</w:t>
      </w:r>
      <w:r w:rsidR="00C929FB">
        <w:t xml:space="preserve"> </w:t>
      </w:r>
    </w:p>
    <w:p w14:paraId="556DEAEF" w14:textId="484F8C5D" w:rsidR="008455DD" w:rsidRPr="00C86F50" w:rsidRDefault="00D129EA" w:rsidP="001E60ED">
      <w:pPr>
        <w:spacing w:before="120" w:after="0" w:line="288" w:lineRule="auto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 w:eastAsia="ja-JP"/>
        </w:rPr>
        <w:drawing>
          <wp:inline distT="0" distB="0" distL="0" distR="0" wp14:anchorId="6E930FA7" wp14:editId="6ACEB5CE">
            <wp:extent cx="2544515" cy="2133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9 at 9.34.4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812" cy="21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A9A0" w14:textId="0D48717D" w:rsidR="0036504D" w:rsidRDefault="00ED6001" w:rsidP="001E60ED">
      <w:pPr>
        <w:spacing w:before="120" w:after="0" w:line="288" w:lineRule="auto"/>
        <w:ind w:left="360"/>
        <w:jc w:val="both"/>
        <w:rPr>
          <w:lang w:val="en-US"/>
        </w:rPr>
      </w:pPr>
      <w:r>
        <w:rPr>
          <w:lang w:val="en-US"/>
        </w:rPr>
        <w:t>You should</w:t>
      </w:r>
      <w:r w:rsidRPr="00ED6001">
        <w:rPr>
          <w:lang w:val="en-US"/>
        </w:rPr>
        <w:t xml:space="preserve"> refacto</w:t>
      </w:r>
      <w:r>
        <w:rPr>
          <w:lang w:val="en-US"/>
        </w:rPr>
        <w:t xml:space="preserve">r </w:t>
      </w:r>
      <w:r w:rsidRPr="00ED6001">
        <w:rPr>
          <w:lang w:val="en-US"/>
        </w:rPr>
        <w:t xml:space="preserve">code follows the Open/Closed principle, means that in the future, </w:t>
      </w:r>
      <w:r>
        <w:rPr>
          <w:lang w:val="en-US"/>
        </w:rPr>
        <w:t>the store</w:t>
      </w:r>
      <w:r w:rsidRPr="00ED6001">
        <w:rPr>
          <w:lang w:val="en-US"/>
        </w:rPr>
        <w:t xml:space="preserve"> can extend our app with other discount types without modifying the existing code base</w:t>
      </w:r>
      <w:r>
        <w:rPr>
          <w:lang w:val="en-US"/>
        </w:rPr>
        <w:t>.</w:t>
      </w:r>
      <w:r w:rsidR="00C929FB">
        <w:rPr>
          <w:lang w:val="en-US"/>
        </w:rPr>
        <w:br/>
      </w:r>
      <w:r w:rsidR="00C929FB" w:rsidRPr="00615EA7">
        <w:rPr>
          <w:color w:val="FF0000"/>
          <w:lang w:val="en-US"/>
        </w:rPr>
        <w:br/>
      </w:r>
      <w:proofErr w:type="spellStart"/>
      <w:proofErr w:type="gramStart"/>
      <w:r w:rsidR="00C929FB" w:rsidRPr="00615EA7">
        <w:rPr>
          <w:color w:val="FF0000"/>
          <w:lang w:val="en-US"/>
        </w:rPr>
        <w:t>khi</w:t>
      </w:r>
      <w:proofErr w:type="spellEnd"/>
      <w:proofErr w:type="gram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có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thêm</w:t>
      </w:r>
      <w:proofErr w:type="spellEnd"/>
      <w:r w:rsidR="00C929FB" w:rsidRPr="00615EA7">
        <w:rPr>
          <w:color w:val="FF0000"/>
          <w:lang w:val="en-US"/>
        </w:rPr>
        <w:t xml:space="preserve"> discount </w:t>
      </w:r>
      <w:proofErr w:type="spellStart"/>
      <w:r w:rsidR="00C929FB" w:rsidRPr="00615EA7">
        <w:rPr>
          <w:color w:val="FF0000"/>
          <w:lang w:val="en-US"/>
        </w:rPr>
        <w:t>của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loại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sách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mới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thì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lại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phải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thay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đổi</w:t>
      </w:r>
      <w:proofErr w:type="spellEnd"/>
      <w:r w:rsidR="00C929FB" w:rsidRPr="00615EA7">
        <w:rPr>
          <w:color w:val="FF0000"/>
          <w:lang w:val="en-US"/>
        </w:rPr>
        <w:t xml:space="preserve"> </w:t>
      </w:r>
      <w:proofErr w:type="spellStart"/>
      <w:r w:rsidR="00C929FB" w:rsidRPr="00615EA7">
        <w:rPr>
          <w:color w:val="FF0000"/>
          <w:lang w:val="en-US"/>
        </w:rPr>
        <w:t>discountManager</w:t>
      </w:r>
      <w:proofErr w:type="spellEnd"/>
    </w:p>
    <w:p w14:paraId="07838057" w14:textId="3E15A2E6" w:rsidR="00205D92" w:rsidRDefault="00205D92" w:rsidP="001E60ED">
      <w:pPr>
        <w:spacing w:before="120" w:after="0" w:line="288" w:lineRule="auto"/>
        <w:ind w:left="360"/>
        <w:jc w:val="both"/>
        <w:rPr>
          <w:b/>
          <w:lang w:val="en-US"/>
        </w:rPr>
      </w:pPr>
      <w:r>
        <w:rPr>
          <w:lang w:val="en-US"/>
        </w:rPr>
        <w:t xml:space="preserve">(Write your code in package named </w:t>
      </w:r>
      <w:proofErr w:type="spellStart"/>
      <w:r w:rsidRPr="00205D92">
        <w:rPr>
          <w:b/>
          <w:lang w:val="en-US"/>
        </w:rPr>
        <w:t>edu.fa.solid.</w:t>
      </w:r>
      <w:r>
        <w:rPr>
          <w:b/>
          <w:lang w:val="en-US"/>
        </w:rPr>
        <w:t>ocp</w:t>
      </w:r>
      <w:proofErr w:type="spellEnd"/>
      <w:r>
        <w:rPr>
          <w:b/>
          <w:lang w:val="en-US"/>
        </w:rPr>
        <w:t>)</w:t>
      </w:r>
    </w:p>
    <w:p w14:paraId="1889B5FB" w14:textId="237691A8" w:rsidR="00367FE7" w:rsidRDefault="00367FE7" w:rsidP="001E60ED">
      <w:pPr>
        <w:pStyle w:val="ListParagraph"/>
        <w:numPr>
          <w:ilvl w:val="0"/>
          <w:numId w:val="9"/>
        </w:numPr>
        <w:spacing w:before="120" w:after="0" w:line="288" w:lineRule="auto"/>
      </w:pPr>
      <w:r w:rsidRPr="00367FE7">
        <w:t xml:space="preserve">Now, the book store </w:t>
      </w:r>
      <w:r w:rsidR="00571FE5">
        <w:t>wants</w:t>
      </w:r>
      <w:r w:rsidRPr="00367FE7">
        <w:t xml:space="preserve"> to add a new delivery functionality to the application. </w:t>
      </w:r>
      <w:r w:rsidR="003F70B2">
        <w:t>C</w:t>
      </w:r>
      <w:r w:rsidRPr="00367FE7">
        <w:t xml:space="preserve">reate a </w:t>
      </w:r>
      <w:proofErr w:type="spellStart"/>
      <w:r w:rsidRPr="00571FE5">
        <w:rPr>
          <w:b/>
        </w:rPr>
        <w:t>BookDelivery</w:t>
      </w:r>
      <w:proofErr w:type="spellEnd"/>
      <w:r w:rsidRPr="00367FE7">
        <w:t xml:space="preserve"> class</w:t>
      </w:r>
      <w:r w:rsidR="00571FE5">
        <w:t xml:space="preserve"> contain </w:t>
      </w:r>
      <w:r w:rsidR="00571FE5" w:rsidRPr="00571FE5">
        <w:rPr>
          <w:b/>
        </w:rPr>
        <w:t xml:space="preserve">title </w:t>
      </w:r>
      <w:r w:rsidR="00571FE5" w:rsidRPr="00571FE5">
        <w:t>and</w:t>
      </w:r>
      <w:r w:rsidR="00571FE5" w:rsidRPr="00571FE5">
        <w:rPr>
          <w:b/>
        </w:rPr>
        <w:t xml:space="preserve"> </w:t>
      </w:r>
      <w:proofErr w:type="spellStart"/>
      <w:r w:rsidR="00571FE5" w:rsidRPr="00571FE5">
        <w:rPr>
          <w:b/>
        </w:rPr>
        <w:t>userId</w:t>
      </w:r>
      <w:proofErr w:type="spellEnd"/>
      <w:r w:rsidRPr="00367FE7">
        <w:t xml:space="preserve"> that informs customers about the number of locations where they can collect their order</w:t>
      </w:r>
      <w:r w:rsidR="00B7372F">
        <w:rPr>
          <w:lang w:val="vi-VN"/>
        </w:rPr>
        <w:t>.</w:t>
      </w:r>
      <w:r w:rsidR="00B7372F" w:rsidRPr="00B7372F">
        <w:t xml:space="preserve"> </w:t>
      </w:r>
      <w:r w:rsidR="00B7372F" w:rsidRPr="00B7372F">
        <w:rPr>
          <w:lang w:val="vi-VN"/>
        </w:rPr>
        <w:t xml:space="preserve">However, the store also sells fancy </w:t>
      </w:r>
      <w:r w:rsidR="00B7372F" w:rsidRPr="003F70B2">
        <w:rPr>
          <w:b/>
          <w:lang w:val="vi-VN"/>
        </w:rPr>
        <w:t>hardcovers</w:t>
      </w:r>
      <w:r w:rsidR="00B7372F" w:rsidRPr="00B7372F">
        <w:rPr>
          <w:lang w:val="vi-VN"/>
        </w:rPr>
        <w:t xml:space="preserve"> they only want to deliver to their high street shops. So, we create a new </w:t>
      </w:r>
      <w:r w:rsidR="00B7372F" w:rsidRPr="003F70B2">
        <w:rPr>
          <w:b/>
          <w:lang w:val="vi-VN"/>
        </w:rPr>
        <w:t>HardcoverDelivery</w:t>
      </w:r>
      <w:r w:rsidR="00B7372F" w:rsidRPr="00B7372F">
        <w:rPr>
          <w:lang w:val="vi-VN"/>
        </w:rPr>
        <w:t xml:space="preserve"> subclass that extends </w:t>
      </w:r>
      <w:r w:rsidR="00B7372F" w:rsidRPr="003F70B2">
        <w:rPr>
          <w:b/>
          <w:lang w:val="vi-VN"/>
        </w:rPr>
        <w:t>BookDelivery</w:t>
      </w:r>
      <w:r w:rsidR="00B7372F" w:rsidRPr="00B7372F">
        <w:rPr>
          <w:lang w:val="vi-VN"/>
        </w:rPr>
        <w:t xml:space="preserve"> and overrides the </w:t>
      </w:r>
      <w:r w:rsidR="00B7372F" w:rsidRPr="003F70B2">
        <w:rPr>
          <w:b/>
          <w:lang w:val="vi-VN"/>
        </w:rPr>
        <w:t>getDeliveryLocations</w:t>
      </w:r>
      <w:r w:rsidR="00B7372F" w:rsidRPr="00B7372F">
        <w:rPr>
          <w:lang w:val="vi-VN"/>
        </w:rPr>
        <w:t>() method with its own functionality</w:t>
      </w:r>
      <w:r w:rsidR="00B7372F">
        <w:rPr>
          <w:lang w:val="vi-VN"/>
        </w:rPr>
        <w:t xml:space="preserve">. </w:t>
      </w:r>
      <w:r w:rsidR="00B7372F" w:rsidRPr="00B7372F">
        <w:rPr>
          <w:lang w:val="vi-VN"/>
        </w:rPr>
        <w:t xml:space="preserve">Later, the store </w:t>
      </w:r>
      <w:r w:rsidR="003F70B2">
        <w:t>wants</w:t>
      </w:r>
      <w:r w:rsidR="00B7372F" w:rsidRPr="00B7372F">
        <w:rPr>
          <w:lang w:val="vi-VN"/>
        </w:rPr>
        <w:t xml:space="preserve"> to create delivery functionalities for audiobooks, too. Now, we extend the existing </w:t>
      </w:r>
      <w:r w:rsidR="00B7372F" w:rsidRPr="003F70B2">
        <w:rPr>
          <w:b/>
          <w:lang w:val="vi-VN"/>
        </w:rPr>
        <w:t>BookDelivery</w:t>
      </w:r>
      <w:r w:rsidR="00B7372F" w:rsidRPr="00B7372F">
        <w:rPr>
          <w:lang w:val="vi-VN"/>
        </w:rPr>
        <w:t xml:space="preserve"> class with an </w:t>
      </w:r>
      <w:r w:rsidR="00B7372F" w:rsidRPr="003F70B2">
        <w:rPr>
          <w:b/>
          <w:lang w:val="vi-VN"/>
        </w:rPr>
        <w:lastRenderedPageBreak/>
        <w:t>AudiobookDelivery</w:t>
      </w:r>
      <w:r w:rsidR="00B7372F" w:rsidRPr="00B7372F">
        <w:rPr>
          <w:lang w:val="vi-VN"/>
        </w:rPr>
        <w:t xml:space="preserve"> subclass. But, when we want to override the </w:t>
      </w:r>
      <w:r w:rsidR="00B7372F" w:rsidRPr="003F70B2">
        <w:rPr>
          <w:b/>
          <w:lang w:val="vi-VN"/>
        </w:rPr>
        <w:t>getDeliveryLocations</w:t>
      </w:r>
      <w:r w:rsidR="00B7372F" w:rsidRPr="00B7372F">
        <w:rPr>
          <w:lang w:val="vi-VN"/>
        </w:rPr>
        <w:t>() method, we realize that audiobooks can’t be delivered to physical locations</w:t>
      </w:r>
      <w:r w:rsidR="003F70B2">
        <w:t>. See UML graph below:</w:t>
      </w:r>
    </w:p>
    <w:p w14:paraId="16BE9826" w14:textId="28F75E6C" w:rsidR="003F70B2" w:rsidRPr="003F70B2" w:rsidRDefault="003F70B2" w:rsidP="001E60ED">
      <w:pPr>
        <w:spacing w:before="120" w:after="0" w:line="288" w:lineRule="auto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4EE0BEF" wp14:editId="1C2C0326">
            <wp:extent cx="3219450" cy="22872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09 at 4.24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801" cy="2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E0D4" w14:textId="0DE7B6DA" w:rsidR="00DA3AD0" w:rsidRDefault="00DA3AD0" w:rsidP="001E60ED">
      <w:pPr>
        <w:spacing w:before="120" w:after="0" w:line="288" w:lineRule="auto"/>
        <w:ind w:left="360"/>
        <w:jc w:val="both"/>
        <w:rPr>
          <w:lang w:val="en-US"/>
        </w:rPr>
      </w:pPr>
      <w:r>
        <w:rPr>
          <w:lang w:val="en-US"/>
        </w:rPr>
        <w:t>You should</w:t>
      </w:r>
      <w:r w:rsidRPr="00ED6001">
        <w:rPr>
          <w:lang w:val="en-US"/>
        </w:rPr>
        <w:t xml:space="preserve"> refacto</w:t>
      </w:r>
      <w:r>
        <w:rPr>
          <w:lang w:val="en-US"/>
        </w:rPr>
        <w:t xml:space="preserve">r </w:t>
      </w:r>
      <w:r w:rsidRPr="00ED6001">
        <w:rPr>
          <w:lang w:val="en-US"/>
        </w:rPr>
        <w:t xml:space="preserve">code follows the </w:t>
      </w:r>
      <w:proofErr w:type="spellStart"/>
      <w:r w:rsidRPr="00DA3AD0">
        <w:rPr>
          <w:lang w:val="en-US"/>
        </w:rPr>
        <w:t>Liskov</w:t>
      </w:r>
      <w:proofErr w:type="spellEnd"/>
      <w:r w:rsidRPr="00DA3AD0">
        <w:rPr>
          <w:lang w:val="en-US"/>
        </w:rPr>
        <w:t xml:space="preserve"> Substitution Principle</w:t>
      </w:r>
      <w:r w:rsidRPr="00ED6001">
        <w:rPr>
          <w:lang w:val="en-US"/>
        </w:rPr>
        <w:t>, means that</w:t>
      </w:r>
      <w:r w:rsidR="008F4BA0">
        <w:rPr>
          <w:lang w:val="en-US"/>
        </w:rPr>
        <w:t xml:space="preserve"> you</w:t>
      </w:r>
      <w:r w:rsidRPr="00ED6001">
        <w:rPr>
          <w:lang w:val="en-US"/>
        </w:rPr>
        <w:t xml:space="preserve"> </w:t>
      </w:r>
      <w:r w:rsidR="008F4BA0" w:rsidRPr="008F4BA0">
        <w:rPr>
          <w:lang w:val="en-US"/>
        </w:rPr>
        <w:t>could use any subclass in place of its superclass without breaking the application</w:t>
      </w:r>
      <w:r>
        <w:rPr>
          <w:lang w:val="en-US"/>
        </w:rPr>
        <w:t>.</w:t>
      </w:r>
    </w:p>
    <w:p w14:paraId="7224E321" w14:textId="31EC6BA8" w:rsidR="00DA3AD0" w:rsidRDefault="00DA3AD0" w:rsidP="001E60ED">
      <w:pPr>
        <w:spacing w:before="120" w:after="0" w:line="288" w:lineRule="auto"/>
        <w:ind w:left="360"/>
        <w:jc w:val="both"/>
        <w:rPr>
          <w:b/>
          <w:lang w:val="en-US"/>
        </w:rPr>
      </w:pPr>
      <w:r>
        <w:rPr>
          <w:lang w:val="en-US"/>
        </w:rPr>
        <w:t xml:space="preserve">(Write your code in package named </w:t>
      </w:r>
      <w:proofErr w:type="spellStart"/>
      <w:r w:rsidRPr="00205D92">
        <w:rPr>
          <w:b/>
          <w:lang w:val="en-US"/>
        </w:rPr>
        <w:t>edu.fa.solid.</w:t>
      </w:r>
      <w:r w:rsidR="008F4BA0">
        <w:rPr>
          <w:b/>
          <w:lang w:val="en-US"/>
        </w:rPr>
        <w:t>lsp</w:t>
      </w:r>
      <w:proofErr w:type="spellEnd"/>
      <w:r>
        <w:rPr>
          <w:b/>
          <w:lang w:val="en-US"/>
        </w:rPr>
        <w:t>)</w:t>
      </w:r>
    </w:p>
    <w:p w14:paraId="54E8AF87" w14:textId="51FD8C7C" w:rsidR="00DC1E18" w:rsidRDefault="00DC1E18" w:rsidP="001E60ED">
      <w:pPr>
        <w:pStyle w:val="ListParagraph"/>
        <w:numPr>
          <w:ilvl w:val="0"/>
          <w:numId w:val="9"/>
        </w:numPr>
        <w:spacing w:before="120" w:after="0" w:line="288" w:lineRule="auto"/>
      </w:pPr>
      <w:r w:rsidRPr="00DC1E18">
        <w:t xml:space="preserve">Let’s add some user actions to our online bookstore so that customers can interact with the content before making a purchase. To do so, we create an interface called </w:t>
      </w:r>
      <w:proofErr w:type="spellStart"/>
      <w:r w:rsidRPr="00DC1E18">
        <w:rPr>
          <w:b/>
        </w:rPr>
        <w:t>BookAction</w:t>
      </w:r>
      <w:proofErr w:type="spellEnd"/>
      <w:r w:rsidRPr="00DC1E18">
        <w:t xml:space="preserve"> with three methods: </w:t>
      </w:r>
      <w:proofErr w:type="spellStart"/>
      <w:proofErr w:type="gramStart"/>
      <w:r w:rsidRPr="00DC1E18">
        <w:rPr>
          <w:b/>
        </w:rPr>
        <w:t>seeReviews</w:t>
      </w:r>
      <w:proofErr w:type="spellEnd"/>
      <w:r w:rsidRPr="00DC1E18">
        <w:t>(</w:t>
      </w:r>
      <w:proofErr w:type="gramEnd"/>
      <w:r w:rsidRPr="00DC1E18">
        <w:t xml:space="preserve">), </w:t>
      </w:r>
      <w:proofErr w:type="spellStart"/>
      <w:r w:rsidRPr="00DC1E18">
        <w:rPr>
          <w:b/>
        </w:rPr>
        <w:t>searchSecondHand</w:t>
      </w:r>
      <w:proofErr w:type="spellEnd"/>
      <w:r w:rsidRPr="00DC1E18">
        <w:t xml:space="preserve">(), and </w:t>
      </w:r>
      <w:proofErr w:type="spellStart"/>
      <w:r w:rsidRPr="00DC1E18">
        <w:rPr>
          <w:b/>
        </w:rPr>
        <w:t>listenSample</w:t>
      </w:r>
      <w:proofErr w:type="spellEnd"/>
      <w:r w:rsidRPr="00DC1E18">
        <w:t>()</w:t>
      </w:r>
      <w:r>
        <w:t xml:space="preserve">. </w:t>
      </w:r>
      <w:r w:rsidRPr="00DC1E18">
        <w:t xml:space="preserve">Then, we create two classes: </w:t>
      </w:r>
      <w:proofErr w:type="spellStart"/>
      <w:r w:rsidRPr="00DC1E18">
        <w:rPr>
          <w:b/>
        </w:rPr>
        <w:t>HardcoverUI</w:t>
      </w:r>
      <w:proofErr w:type="spellEnd"/>
      <w:r w:rsidRPr="00DC1E18">
        <w:t xml:space="preserve"> and an </w:t>
      </w:r>
      <w:proofErr w:type="spellStart"/>
      <w:r w:rsidRPr="00DC1E18">
        <w:rPr>
          <w:b/>
        </w:rPr>
        <w:t>AudiobookUI</w:t>
      </w:r>
      <w:proofErr w:type="spellEnd"/>
      <w:r w:rsidRPr="00DC1E18">
        <w:t xml:space="preserve"> that implement the </w:t>
      </w:r>
      <w:proofErr w:type="spellStart"/>
      <w:r w:rsidRPr="00DC1E18">
        <w:rPr>
          <w:b/>
        </w:rPr>
        <w:t>BookAction</w:t>
      </w:r>
      <w:proofErr w:type="spellEnd"/>
      <w:r w:rsidRPr="00DC1E18">
        <w:t xml:space="preserve"> interface with their own functionalities</w:t>
      </w:r>
      <w:r>
        <w:t xml:space="preserve">. </w:t>
      </w:r>
      <w:r w:rsidRPr="00DC1E18">
        <w:t>Both classes depend on methods they don’t use</w:t>
      </w:r>
      <w:r>
        <w:t xml:space="preserve">. </w:t>
      </w:r>
      <w:r w:rsidRPr="00DC1E18">
        <w:t xml:space="preserve">Hardcover books can’t be listened to, so the </w:t>
      </w:r>
      <w:proofErr w:type="spellStart"/>
      <w:r w:rsidRPr="00DC1E18">
        <w:rPr>
          <w:b/>
        </w:rPr>
        <w:t>HardcoverUI</w:t>
      </w:r>
      <w:proofErr w:type="spellEnd"/>
      <w:r w:rsidRPr="00DC1E18">
        <w:t xml:space="preserve"> class doesn’t need the </w:t>
      </w:r>
      <w:proofErr w:type="spellStart"/>
      <w:proofErr w:type="gramStart"/>
      <w:r w:rsidRPr="00DC1E18">
        <w:rPr>
          <w:b/>
        </w:rPr>
        <w:t>listenSample</w:t>
      </w:r>
      <w:proofErr w:type="spellEnd"/>
      <w:r w:rsidRPr="00DC1E18">
        <w:t>(</w:t>
      </w:r>
      <w:proofErr w:type="gramEnd"/>
      <w:r w:rsidRPr="00DC1E18">
        <w:t xml:space="preserve">) method. Similarly, audiobooks don’t have second-hand copies, so the </w:t>
      </w:r>
      <w:proofErr w:type="spellStart"/>
      <w:r w:rsidRPr="00DC1E18">
        <w:rPr>
          <w:b/>
        </w:rPr>
        <w:t>AudiobookUI</w:t>
      </w:r>
      <w:proofErr w:type="spellEnd"/>
      <w:r w:rsidRPr="00DC1E18">
        <w:t xml:space="preserve"> class doesn’t need it, either.</w:t>
      </w:r>
      <w:r>
        <w:t xml:space="preserve"> See UML graph below:</w:t>
      </w:r>
    </w:p>
    <w:p w14:paraId="321B9969" w14:textId="3BD2EF7C" w:rsidR="00DC1E18" w:rsidRPr="00DC1E18" w:rsidRDefault="00DC1E18" w:rsidP="00612D57">
      <w:pPr>
        <w:spacing w:before="120" w:after="0" w:line="288" w:lineRule="auto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4B9E3774" wp14:editId="75201C7D">
            <wp:extent cx="3096260" cy="25758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09 at 4.46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209" cy="25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32BD" w14:textId="7CBD2FF4" w:rsidR="00DC1E18" w:rsidRDefault="00DC1E18" w:rsidP="001E60ED">
      <w:pPr>
        <w:spacing w:before="120" w:after="0" w:line="288" w:lineRule="auto"/>
        <w:ind w:left="360"/>
        <w:jc w:val="both"/>
        <w:rPr>
          <w:lang w:val="en-US"/>
        </w:rPr>
      </w:pPr>
      <w:r>
        <w:rPr>
          <w:lang w:val="en-US"/>
        </w:rPr>
        <w:t>You should</w:t>
      </w:r>
      <w:r w:rsidRPr="00ED6001">
        <w:rPr>
          <w:lang w:val="en-US"/>
        </w:rPr>
        <w:t xml:space="preserve"> refacto</w:t>
      </w:r>
      <w:r>
        <w:rPr>
          <w:lang w:val="en-US"/>
        </w:rPr>
        <w:t xml:space="preserve">r </w:t>
      </w:r>
      <w:r w:rsidRPr="00ED6001">
        <w:rPr>
          <w:lang w:val="en-US"/>
        </w:rPr>
        <w:t>code follows the</w:t>
      </w:r>
      <w:r>
        <w:rPr>
          <w:lang w:val="en-US"/>
        </w:rPr>
        <w:t xml:space="preserve"> </w:t>
      </w:r>
      <w:r w:rsidRPr="00DC1E18">
        <w:rPr>
          <w:lang w:val="en-US"/>
        </w:rPr>
        <w:t>Interface Segregation Principle, as neither classes depend on methods they don’t use</w:t>
      </w:r>
      <w:r w:rsidR="00FB6CC4">
        <w:rPr>
          <w:lang w:val="en-US"/>
        </w:rPr>
        <w:t>.</w:t>
      </w:r>
    </w:p>
    <w:p w14:paraId="0EAA718D" w14:textId="03399F73" w:rsidR="00DC1E18" w:rsidRDefault="00DC1E18" w:rsidP="001E60ED">
      <w:pPr>
        <w:spacing w:before="120" w:after="0" w:line="288" w:lineRule="auto"/>
        <w:ind w:left="360"/>
        <w:jc w:val="both"/>
        <w:rPr>
          <w:b/>
          <w:lang w:val="en-US"/>
        </w:rPr>
      </w:pPr>
      <w:r>
        <w:rPr>
          <w:lang w:val="en-US"/>
        </w:rPr>
        <w:t xml:space="preserve">(Write your code in package named </w:t>
      </w:r>
      <w:proofErr w:type="spellStart"/>
      <w:r w:rsidRPr="00205D92">
        <w:rPr>
          <w:b/>
          <w:lang w:val="en-US"/>
        </w:rPr>
        <w:t>edu.fa.solid.</w:t>
      </w:r>
      <w:r w:rsidR="00FB6CC4">
        <w:rPr>
          <w:b/>
          <w:lang w:val="en-US"/>
        </w:rPr>
        <w:t>isp</w:t>
      </w:r>
      <w:proofErr w:type="spellEnd"/>
      <w:r>
        <w:rPr>
          <w:b/>
          <w:lang w:val="en-US"/>
        </w:rPr>
        <w:t>)</w:t>
      </w:r>
    </w:p>
    <w:p w14:paraId="54A6A716" w14:textId="6B58B422" w:rsidR="00FB6CC4" w:rsidRDefault="00FB6CC4" w:rsidP="001E60ED">
      <w:pPr>
        <w:pStyle w:val="ListParagraph"/>
        <w:numPr>
          <w:ilvl w:val="0"/>
          <w:numId w:val="9"/>
        </w:numPr>
        <w:spacing w:before="120" w:after="0" w:line="288" w:lineRule="auto"/>
      </w:pPr>
      <w:r>
        <w:t xml:space="preserve">Now, the book store asked us to build a new feature that enables customers to put their favorite books on a shelf. To implement the new functionality, we create a lower-level </w:t>
      </w:r>
      <w:r w:rsidRPr="00FB6CC4">
        <w:rPr>
          <w:b/>
        </w:rPr>
        <w:t>Book</w:t>
      </w:r>
      <w:r>
        <w:t xml:space="preserve"> class and a </w:t>
      </w:r>
      <w:r w:rsidRPr="00DF2042">
        <w:rPr>
          <w:color w:val="FF0000"/>
        </w:rPr>
        <w:t>higher-level</w:t>
      </w:r>
      <w:r>
        <w:t xml:space="preserve"> </w:t>
      </w:r>
      <w:r w:rsidRPr="00FB6CC4">
        <w:rPr>
          <w:b/>
        </w:rPr>
        <w:t>Shelf</w:t>
      </w:r>
      <w:r>
        <w:t xml:space="preserve"> class. The </w:t>
      </w:r>
      <w:r w:rsidRPr="00FB6CC4">
        <w:rPr>
          <w:b/>
        </w:rPr>
        <w:t>Book</w:t>
      </w:r>
      <w:r>
        <w:t xml:space="preserve"> class will </w:t>
      </w:r>
      <w:r w:rsidRPr="00DF2042">
        <w:rPr>
          <w:color w:val="FF0000"/>
        </w:rPr>
        <w:t xml:space="preserve">allow users to see reviews and read a sample of each book </w:t>
      </w:r>
      <w:r>
        <w:t xml:space="preserve">they store on their shelves. The </w:t>
      </w:r>
      <w:r w:rsidRPr="00FB6CC4">
        <w:rPr>
          <w:b/>
        </w:rPr>
        <w:t>Shelf</w:t>
      </w:r>
      <w:r>
        <w:t xml:space="preserve"> class will let them add a book to their shelf and customize the shelf. After few months</w:t>
      </w:r>
      <w:proofErr w:type="gramStart"/>
      <w:r>
        <w:t xml:space="preserve">, </w:t>
      </w:r>
      <w:r w:rsidRPr="00FB6CC4">
        <w:t xml:space="preserve"> </w:t>
      </w:r>
      <w:r w:rsidRPr="00FB6CC4">
        <w:lastRenderedPageBreak/>
        <w:t>the</w:t>
      </w:r>
      <w:proofErr w:type="gramEnd"/>
      <w:r w:rsidRPr="00FB6CC4">
        <w:t xml:space="preserve"> store asks us to enable customers to add DVDs to their shelves, too. To fulfill the demand, we create a new DVD class</w:t>
      </w:r>
      <w:r>
        <w:t>. See UML graph below:</w:t>
      </w:r>
      <w:r w:rsidR="00DE4181">
        <w:t xml:space="preserve"> </w:t>
      </w:r>
    </w:p>
    <w:p w14:paraId="3063C32D" w14:textId="3446E64F" w:rsidR="00FB6CC4" w:rsidRDefault="00FB6CC4" w:rsidP="00612D57">
      <w:pPr>
        <w:spacing w:before="120" w:after="0" w:line="288" w:lineRule="auto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6E101693" wp14:editId="7811451C">
            <wp:extent cx="2956722" cy="2927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09 at 4.57.4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08" cy="29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104" w14:textId="14A0335F" w:rsidR="00FB6CC4" w:rsidRDefault="00FB6CC4" w:rsidP="001E60ED">
      <w:pPr>
        <w:spacing w:before="120" w:after="0" w:line="288" w:lineRule="auto"/>
        <w:ind w:left="360"/>
        <w:jc w:val="both"/>
        <w:rPr>
          <w:lang w:val="en-US"/>
        </w:rPr>
      </w:pPr>
      <w:r w:rsidRPr="00FB6CC4">
        <w:rPr>
          <w:lang w:val="en-US"/>
        </w:rPr>
        <w:t xml:space="preserve">Now, we should modify the </w:t>
      </w:r>
      <w:r w:rsidRPr="00FB6CC4">
        <w:rPr>
          <w:b/>
          <w:lang w:val="en-US"/>
        </w:rPr>
        <w:t>Shelf</w:t>
      </w:r>
      <w:r w:rsidRPr="00FB6CC4">
        <w:rPr>
          <w:lang w:val="en-US"/>
        </w:rPr>
        <w:t xml:space="preserve"> class so that it can accept DVDs, too. However, this would clearly break the Open/Closed Principle</w:t>
      </w:r>
      <w:r>
        <w:rPr>
          <w:lang w:val="en-US"/>
        </w:rPr>
        <w:t>.</w:t>
      </w:r>
    </w:p>
    <w:p w14:paraId="60DF7D34" w14:textId="6BF42EF2" w:rsidR="00166269" w:rsidRDefault="00166269" w:rsidP="001E60ED">
      <w:pPr>
        <w:spacing w:before="120" w:after="0" w:line="288" w:lineRule="auto"/>
        <w:ind w:left="360"/>
        <w:jc w:val="both"/>
        <w:rPr>
          <w:lang w:val="en-US"/>
        </w:rPr>
      </w:pPr>
      <w:r>
        <w:rPr>
          <w:lang w:val="en-US"/>
        </w:rPr>
        <w:t xml:space="preserve">You should refactor code flow the Dependency </w:t>
      </w:r>
      <w:r w:rsidRPr="00166269">
        <w:rPr>
          <w:lang w:val="en-US"/>
        </w:rPr>
        <w:t>Inversio</w:t>
      </w:r>
      <w:bookmarkStart w:id="2" w:name="_GoBack"/>
      <w:bookmarkEnd w:id="2"/>
      <w:r w:rsidRPr="00166269">
        <w:rPr>
          <w:lang w:val="en-US"/>
        </w:rPr>
        <w:t>n Principle</w:t>
      </w:r>
      <w:r>
        <w:rPr>
          <w:lang w:val="en-US"/>
        </w:rPr>
        <w:t xml:space="preserve">, </w:t>
      </w:r>
      <w:r w:rsidRPr="00166269">
        <w:rPr>
          <w:lang w:val="en-US"/>
        </w:rPr>
        <w:t>as in the refactored code, high-level classes don’t depend on low-level classes, either</w:t>
      </w:r>
      <w:r>
        <w:rPr>
          <w:lang w:val="en-US"/>
        </w:rPr>
        <w:t>.</w:t>
      </w:r>
    </w:p>
    <w:p w14:paraId="270645BA" w14:textId="204A38E6" w:rsidR="000E6E99" w:rsidRDefault="000E6E99" w:rsidP="001E60ED">
      <w:pPr>
        <w:spacing w:before="120" w:after="0" w:line="288" w:lineRule="auto"/>
        <w:ind w:left="360"/>
        <w:jc w:val="both"/>
        <w:rPr>
          <w:b/>
          <w:lang w:val="en-US"/>
        </w:rPr>
      </w:pPr>
      <w:r>
        <w:rPr>
          <w:lang w:val="en-US"/>
        </w:rPr>
        <w:t xml:space="preserve">(Write your code in package named </w:t>
      </w:r>
      <w:proofErr w:type="spellStart"/>
      <w:r w:rsidRPr="00205D92">
        <w:rPr>
          <w:b/>
          <w:lang w:val="en-US"/>
        </w:rPr>
        <w:t>edu.fa.solid.</w:t>
      </w:r>
      <w:r>
        <w:rPr>
          <w:b/>
          <w:lang w:val="en-US"/>
        </w:rPr>
        <w:t>di</w:t>
      </w:r>
      <w:r w:rsidR="00094F08">
        <w:rPr>
          <w:b/>
          <w:lang w:val="en-US"/>
        </w:rPr>
        <w:t>p</w:t>
      </w:r>
      <w:proofErr w:type="spellEnd"/>
      <w:r>
        <w:rPr>
          <w:b/>
          <w:lang w:val="en-US"/>
        </w:rPr>
        <w:t>)</w:t>
      </w:r>
    </w:p>
    <w:p w14:paraId="49954D31" w14:textId="77777777" w:rsidR="00901117" w:rsidRPr="00901117" w:rsidRDefault="00901117" w:rsidP="001E60ED">
      <w:pPr>
        <w:spacing w:before="120" w:after="0" w:line="288" w:lineRule="auto"/>
        <w:ind w:left="360"/>
        <w:jc w:val="both"/>
        <w:rPr>
          <w:b/>
          <w:sz w:val="8"/>
          <w:lang w:val="en-US"/>
        </w:rPr>
      </w:pPr>
    </w:p>
    <w:p w14:paraId="1A155754" w14:textId="15CDB3D0" w:rsidR="00612D57" w:rsidRPr="00612D57" w:rsidRDefault="00612D57" w:rsidP="00612D57">
      <w:pPr>
        <w:spacing w:before="120" w:after="0" w:line="288" w:lineRule="auto"/>
        <w:ind w:left="360"/>
        <w:jc w:val="center"/>
        <w:rPr>
          <w:b/>
        </w:rPr>
      </w:pPr>
      <w:r>
        <w:rPr>
          <w:b/>
        </w:rPr>
        <w:t>-- THE END --</w:t>
      </w:r>
    </w:p>
    <w:p w14:paraId="3EB9B123" w14:textId="209845A7" w:rsidR="006C5888" w:rsidRPr="00323DB4" w:rsidRDefault="006C5888" w:rsidP="00AE47C4">
      <w:pPr>
        <w:rPr>
          <w:rFonts w:cs="Arial"/>
        </w:rPr>
      </w:pPr>
    </w:p>
    <w:sectPr w:rsidR="006C5888" w:rsidRPr="00323DB4" w:rsidSect="002C5316">
      <w:headerReference w:type="default" r:id="rId14"/>
      <w:footerReference w:type="default" r:id="rId15"/>
      <w:pgSz w:w="11906" w:h="16838" w:code="9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9A5EF2" w14:textId="77777777" w:rsidR="002B3E9A" w:rsidRDefault="002B3E9A" w:rsidP="00D21052">
      <w:pPr>
        <w:pStyle w:val="ListParagraph"/>
      </w:pPr>
      <w:r>
        <w:separator/>
      </w:r>
    </w:p>
  </w:endnote>
  <w:endnote w:type="continuationSeparator" w:id="0">
    <w:p w14:paraId="5FC6C1D8" w14:textId="77777777" w:rsidR="002B3E9A" w:rsidRDefault="002B3E9A" w:rsidP="00D21052">
      <w:pPr>
        <w:pStyle w:val="ListParagraph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04794B" w14:textId="77777777" w:rsidR="000D1110" w:rsidRPr="00171177" w:rsidRDefault="000D1110" w:rsidP="00171177">
    <w:pPr>
      <w:pStyle w:val="Footer"/>
      <w:pBdr>
        <w:top w:val="single" w:sz="6" w:space="1" w:color="auto"/>
      </w:pBdr>
      <w:tabs>
        <w:tab w:val="clear" w:pos="8640"/>
        <w:tab w:val="right" w:pos="8910"/>
      </w:tabs>
      <w:spacing w:line="240" w:lineRule="auto"/>
      <w:ind w:left="0"/>
      <w:rPr>
        <w:rFonts w:ascii="Arial" w:hAnsi="Arial" w:cs="Arial"/>
        <w:sz w:val="18"/>
        <w:szCs w:val="18"/>
      </w:rPr>
    </w:pPr>
    <w:r w:rsidRPr="007355B1">
      <w:rPr>
        <w:rFonts w:ascii="Arial" w:hAnsi="Arial" w:cs="Arial"/>
        <w:sz w:val="18"/>
        <w:szCs w:val="18"/>
      </w:rPr>
      <w:t>25e-BM/HR/HDCV/FSOFT</w:t>
    </w:r>
    <w:r w:rsidRPr="00171177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>v1.1</w:t>
    </w:r>
    <w:r w:rsidRPr="00171177">
      <w:rPr>
        <w:rFonts w:ascii="Arial" w:hAnsi="Arial" w:cs="Arial"/>
        <w:sz w:val="18"/>
        <w:szCs w:val="18"/>
      </w:rPr>
      <w:tab/>
      <w:t xml:space="preserve">                        Internal use</w:t>
    </w:r>
    <w:r w:rsidRPr="00171177">
      <w:rPr>
        <w:rFonts w:ascii="Arial" w:hAnsi="Arial" w:cs="Arial"/>
        <w:sz w:val="18"/>
        <w:szCs w:val="18"/>
      </w:rPr>
      <w:tab/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 w:rsidR="009B3ECB">
      <w:rPr>
        <w:rStyle w:val="PageNumber"/>
        <w:rFonts w:ascii="Arial" w:hAnsi="Arial" w:cs="Arial"/>
        <w:noProof/>
        <w:sz w:val="18"/>
        <w:szCs w:val="18"/>
      </w:rPr>
      <w:t>5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  <w:r w:rsidRPr="00171177">
      <w:rPr>
        <w:rStyle w:val="PageNumber"/>
        <w:rFonts w:ascii="Arial" w:hAnsi="Arial" w:cs="Arial"/>
        <w:sz w:val="18"/>
        <w:szCs w:val="18"/>
      </w:rPr>
      <w:t>/</w:t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 w:rsidR="009B3ECB">
      <w:rPr>
        <w:rStyle w:val="PageNumber"/>
        <w:rFonts w:ascii="Arial" w:hAnsi="Arial" w:cs="Arial"/>
        <w:noProof/>
        <w:sz w:val="18"/>
        <w:szCs w:val="18"/>
      </w:rPr>
      <w:t>5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749660" w14:textId="77777777" w:rsidR="002B3E9A" w:rsidRDefault="002B3E9A" w:rsidP="00D21052">
      <w:pPr>
        <w:pStyle w:val="ListParagraph"/>
      </w:pPr>
      <w:r>
        <w:separator/>
      </w:r>
    </w:p>
  </w:footnote>
  <w:footnote w:type="continuationSeparator" w:id="0">
    <w:p w14:paraId="15FCB973" w14:textId="77777777" w:rsidR="002B3E9A" w:rsidRDefault="002B3E9A" w:rsidP="00D21052">
      <w:pPr>
        <w:pStyle w:val="ListParagraph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699360" w14:textId="68F3ECF1" w:rsidR="000D1110" w:rsidRPr="00771EAB" w:rsidRDefault="0098098B" w:rsidP="00DA3871">
    <w:pPr>
      <w:pStyle w:val="Header"/>
      <w:pBdr>
        <w:bottom w:val="single" w:sz="4" w:space="1" w:color="auto"/>
      </w:pBdr>
      <w:rPr>
        <w:sz w:val="20"/>
        <w:lang w:val="en-US"/>
      </w:rPr>
    </w:pPr>
    <w:r>
      <w:rPr>
        <w:sz w:val="20"/>
        <w:lang w:val="en-US"/>
      </w:rPr>
      <w:t>Training Assignments</w:t>
    </w:r>
    <w:r w:rsidR="000D1110">
      <w:rPr>
        <w:sz w:val="20"/>
        <w:lang w:val="en-US"/>
      </w:rPr>
      <w:tab/>
    </w:r>
    <w:r w:rsidR="00A25A03">
      <w:rPr>
        <w:sz w:val="20"/>
        <w:lang w:val="en-GB"/>
      </w:rPr>
      <w:t>CNU</w:t>
    </w:r>
    <w:r w:rsidR="000D1110" w:rsidRPr="00771EAB">
      <w:rPr>
        <w:sz w:val="20"/>
      </w:rPr>
      <w:t xml:space="preserve"> </w:t>
    </w:r>
    <w:r w:rsidR="000D1110" w:rsidRPr="00771EAB">
      <w:rPr>
        <w:sz w:val="20"/>
      </w:rPr>
      <w:tab/>
      <w:t xml:space="preserve">                   Issue/Revision: x/y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3026"/>
    <w:multiLevelType w:val="hybridMultilevel"/>
    <w:tmpl w:val="F54629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CC76FC2"/>
    <w:multiLevelType w:val="hybridMultilevel"/>
    <w:tmpl w:val="525AD4A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0BD6625"/>
    <w:multiLevelType w:val="hybridMultilevel"/>
    <w:tmpl w:val="B62E788A"/>
    <w:lvl w:ilvl="0" w:tplc="D24648FC">
      <w:start w:val="1"/>
      <w:numFmt w:val="decimal"/>
      <w:pStyle w:val="DSYeuCau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E5567B"/>
    <w:multiLevelType w:val="hybridMultilevel"/>
    <w:tmpl w:val="525AD4A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4F65371"/>
    <w:multiLevelType w:val="hybridMultilevel"/>
    <w:tmpl w:val="98520E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4866C8A"/>
    <w:multiLevelType w:val="multilevel"/>
    <w:tmpl w:val="6FDCD8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A477BEF"/>
    <w:multiLevelType w:val="hybridMultilevel"/>
    <w:tmpl w:val="C6F40462"/>
    <w:lvl w:ilvl="0" w:tplc="842E4746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EC67FB2"/>
    <w:multiLevelType w:val="hybridMultilevel"/>
    <w:tmpl w:val="27229A42"/>
    <w:lvl w:ilvl="0" w:tplc="CC6CD70C">
      <w:start w:val="1"/>
      <w:numFmt w:val="decimal"/>
      <w:pStyle w:val="Sourcecod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7937AE"/>
    <w:multiLevelType w:val="hybridMultilevel"/>
    <w:tmpl w:val="1AC67046"/>
    <w:lvl w:ilvl="0" w:tplc="F86E599C">
      <w:numFmt w:val="bullet"/>
      <w:pStyle w:val="ListParagraph"/>
      <w:lvlText w:val="-"/>
      <w:lvlJc w:val="left"/>
      <w:pPr>
        <w:ind w:left="1080" w:hanging="360"/>
      </w:pPr>
      <w:rPr>
        <w:rFonts w:ascii="Arial" w:eastAsia="Times New Roman" w:hAnsi="Arial" w:cs="Arial" w:hint="default"/>
        <w:b w:val="0"/>
      </w:rPr>
    </w:lvl>
    <w:lvl w:ilvl="1" w:tplc="04090003" w:tentative="1">
      <w:start w:val="1"/>
      <w:numFmt w:val="bullet"/>
      <w:pStyle w:val="PB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8"/>
  </w:num>
  <w:num w:numId="7">
    <w:abstractNumId w:val="5"/>
  </w:num>
  <w:num w:numId="8">
    <w:abstractNumId w:val="3"/>
  </w:num>
  <w:num w:numId="9">
    <w:abstractNumId w:val="6"/>
  </w:num>
  <w:num w:numId="1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976"/>
    <w:rsid w:val="00005076"/>
    <w:rsid w:val="00006DC8"/>
    <w:rsid w:val="00007DE9"/>
    <w:rsid w:val="00012691"/>
    <w:rsid w:val="0001628A"/>
    <w:rsid w:val="000263CE"/>
    <w:rsid w:val="000302CF"/>
    <w:rsid w:val="00031534"/>
    <w:rsid w:val="00033237"/>
    <w:rsid w:val="00046233"/>
    <w:rsid w:val="0005189F"/>
    <w:rsid w:val="0005211A"/>
    <w:rsid w:val="00055283"/>
    <w:rsid w:val="000578D2"/>
    <w:rsid w:val="00057F41"/>
    <w:rsid w:val="00057F72"/>
    <w:rsid w:val="00060205"/>
    <w:rsid w:val="000640B9"/>
    <w:rsid w:val="00072849"/>
    <w:rsid w:val="0007587C"/>
    <w:rsid w:val="00092BB0"/>
    <w:rsid w:val="00094F08"/>
    <w:rsid w:val="00096061"/>
    <w:rsid w:val="000A04C8"/>
    <w:rsid w:val="000A24CE"/>
    <w:rsid w:val="000A7442"/>
    <w:rsid w:val="000A758E"/>
    <w:rsid w:val="000B08E9"/>
    <w:rsid w:val="000B10E5"/>
    <w:rsid w:val="000B29A4"/>
    <w:rsid w:val="000B4DD0"/>
    <w:rsid w:val="000C1FE0"/>
    <w:rsid w:val="000C38AE"/>
    <w:rsid w:val="000C4639"/>
    <w:rsid w:val="000C4A66"/>
    <w:rsid w:val="000D1110"/>
    <w:rsid w:val="000D26B8"/>
    <w:rsid w:val="000D5772"/>
    <w:rsid w:val="000D6825"/>
    <w:rsid w:val="000E115C"/>
    <w:rsid w:val="000E37FE"/>
    <w:rsid w:val="000E3E76"/>
    <w:rsid w:val="000E4538"/>
    <w:rsid w:val="000E6E99"/>
    <w:rsid w:val="000F0720"/>
    <w:rsid w:val="000F14DE"/>
    <w:rsid w:val="000F21E4"/>
    <w:rsid w:val="000F4E83"/>
    <w:rsid w:val="000F763B"/>
    <w:rsid w:val="00102F1A"/>
    <w:rsid w:val="00103875"/>
    <w:rsid w:val="00112EC0"/>
    <w:rsid w:val="001207DB"/>
    <w:rsid w:val="00123259"/>
    <w:rsid w:val="001243C4"/>
    <w:rsid w:val="00127B81"/>
    <w:rsid w:val="00131A4C"/>
    <w:rsid w:val="00132BEE"/>
    <w:rsid w:val="00134809"/>
    <w:rsid w:val="00147E9A"/>
    <w:rsid w:val="00151B68"/>
    <w:rsid w:val="00157EAA"/>
    <w:rsid w:val="00164F3F"/>
    <w:rsid w:val="00165ECA"/>
    <w:rsid w:val="00166269"/>
    <w:rsid w:val="00166B81"/>
    <w:rsid w:val="001675E5"/>
    <w:rsid w:val="00167DA8"/>
    <w:rsid w:val="00170EDF"/>
    <w:rsid w:val="00171177"/>
    <w:rsid w:val="001744A2"/>
    <w:rsid w:val="00182513"/>
    <w:rsid w:val="00184965"/>
    <w:rsid w:val="00187BBE"/>
    <w:rsid w:val="00190217"/>
    <w:rsid w:val="00192737"/>
    <w:rsid w:val="001A404E"/>
    <w:rsid w:val="001A412D"/>
    <w:rsid w:val="001A41A7"/>
    <w:rsid w:val="001A6B7D"/>
    <w:rsid w:val="001A769B"/>
    <w:rsid w:val="001B3C29"/>
    <w:rsid w:val="001C0B9F"/>
    <w:rsid w:val="001C6792"/>
    <w:rsid w:val="001C6A0A"/>
    <w:rsid w:val="001C7335"/>
    <w:rsid w:val="001D5197"/>
    <w:rsid w:val="001E05CE"/>
    <w:rsid w:val="001E217D"/>
    <w:rsid w:val="001E60ED"/>
    <w:rsid w:val="001E6460"/>
    <w:rsid w:val="001F0C86"/>
    <w:rsid w:val="001F21B8"/>
    <w:rsid w:val="001F2B3C"/>
    <w:rsid w:val="001F3EED"/>
    <w:rsid w:val="001F455A"/>
    <w:rsid w:val="001F4B77"/>
    <w:rsid w:val="001F5A02"/>
    <w:rsid w:val="00201C24"/>
    <w:rsid w:val="002053F8"/>
    <w:rsid w:val="00205851"/>
    <w:rsid w:val="00205D92"/>
    <w:rsid w:val="00207CBF"/>
    <w:rsid w:val="00207DD7"/>
    <w:rsid w:val="00213047"/>
    <w:rsid w:val="0021464C"/>
    <w:rsid w:val="002279BD"/>
    <w:rsid w:val="00230FBE"/>
    <w:rsid w:val="00231B41"/>
    <w:rsid w:val="0023361D"/>
    <w:rsid w:val="002346FF"/>
    <w:rsid w:val="002353A4"/>
    <w:rsid w:val="00241C81"/>
    <w:rsid w:val="002454BF"/>
    <w:rsid w:val="00247209"/>
    <w:rsid w:val="00251E83"/>
    <w:rsid w:val="00255B7B"/>
    <w:rsid w:val="00263A07"/>
    <w:rsid w:val="002665D6"/>
    <w:rsid w:val="00266D15"/>
    <w:rsid w:val="00267AA3"/>
    <w:rsid w:val="00272065"/>
    <w:rsid w:val="00272624"/>
    <w:rsid w:val="00272C8F"/>
    <w:rsid w:val="00280532"/>
    <w:rsid w:val="002863CD"/>
    <w:rsid w:val="002A0595"/>
    <w:rsid w:val="002A1B75"/>
    <w:rsid w:val="002A2507"/>
    <w:rsid w:val="002A28A3"/>
    <w:rsid w:val="002A2EE3"/>
    <w:rsid w:val="002A560F"/>
    <w:rsid w:val="002B3E9A"/>
    <w:rsid w:val="002B4041"/>
    <w:rsid w:val="002B6010"/>
    <w:rsid w:val="002B7B29"/>
    <w:rsid w:val="002C3F68"/>
    <w:rsid w:val="002C5099"/>
    <w:rsid w:val="002C5316"/>
    <w:rsid w:val="002C5E15"/>
    <w:rsid w:val="002C697D"/>
    <w:rsid w:val="002D25DB"/>
    <w:rsid w:val="002D32A4"/>
    <w:rsid w:val="002E12DD"/>
    <w:rsid w:val="002F1A6E"/>
    <w:rsid w:val="002F1E6C"/>
    <w:rsid w:val="002F3B39"/>
    <w:rsid w:val="002F7D7C"/>
    <w:rsid w:val="00301939"/>
    <w:rsid w:val="00301DDE"/>
    <w:rsid w:val="003032F8"/>
    <w:rsid w:val="00314E3D"/>
    <w:rsid w:val="00322BEA"/>
    <w:rsid w:val="00323DB4"/>
    <w:rsid w:val="003255EE"/>
    <w:rsid w:val="00326083"/>
    <w:rsid w:val="00326C5A"/>
    <w:rsid w:val="003352C5"/>
    <w:rsid w:val="00337C73"/>
    <w:rsid w:val="00341068"/>
    <w:rsid w:val="0034245E"/>
    <w:rsid w:val="00345C7B"/>
    <w:rsid w:val="003512F3"/>
    <w:rsid w:val="00353E57"/>
    <w:rsid w:val="00360613"/>
    <w:rsid w:val="003613A0"/>
    <w:rsid w:val="003614D4"/>
    <w:rsid w:val="00361EF1"/>
    <w:rsid w:val="00362CD4"/>
    <w:rsid w:val="00363E50"/>
    <w:rsid w:val="00364177"/>
    <w:rsid w:val="0036489A"/>
    <w:rsid w:val="0036504D"/>
    <w:rsid w:val="00365484"/>
    <w:rsid w:val="00367FE7"/>
    <w:rsid w:val="003728BA"/>
    <w:rsid w:val="00381FE9"/>
    <w:rsid w:val="0038478A"/>
    <w:rsid w:val="00385D82"/>
    <w:rsid w:val="003868CB"/>
    <w:rsid w:val="00392633"/>
    <w:rsid w:val="003A5B81"/>
    <w:rsid w:val="003A6183"/>
    <w:rsid w:val="003A7731"/>
    <w:rsid w:val="003B097E"/>
    <w:rsid w:val="003B3E01"/>
    <w:rsid w:val="003B70EC"/>
    <w:rsid w:val="003C1A5B"/>
    <w:rsid w:val="003D0522"/>
    <w:rsid w:val="003D552E"/>
    <w:rsid w:val="003D5630"/>
    <w:rsid w:val="003E111F"/>
    <w:rsid w:val="003E222F"/>
    <w:rsid w:val="003E329D"/>
    <w:rsid w:val="003F19DF"/>
    <w:rsid w:val="003F4244"/>
    <w:rsid w:val="003F684D"/>
    <w:rsid w:val="003F6A21"/>
    <w:rsid w:val="003F70B2"/>
    <w:rsid w:val="003F7C9E"/>
    <w:rsid w:val="0040370F"/>
    <w:rsid w:val="004053C9"/>
    <w:rsid w:val="004123B2"/>
    <w:rsid w:val="00413058"/>
    <w:rsid w:val="0042616B"/>
    <w:rsid w:val="00430BB1"/>
    <w:rsid w:val="00432079"/>
    <w:rsid w:val="00434C61"/>
    <w:rsid w:val="004379D5"/>
    <w:rsid w:val="00442659"/>
    <w:rsid w:val="00446EC7"/>
    <w:rsid w:val="004559F0"/>
    <w:rsid w:val="00455E26"/>
    <w:rsid w:val="0045758E"/>
    <w:rsid w:val="0046102E"/>
    <w:rsid w:val="004624B6"/>
    <w:rsid w:val="00462E4B"/>
    <w:rsid w:val="00463270"/>
    <w:rsid w:val="0046538F"/>
    <w:rsid w:val="004670B0"/>
    <w:rsid w:val="00473481"/>
    <w:rsid w:val="004756FF"/>
    <w:rsid w:val="004803EC"/>
    <w:rsid w:val="00480CB3"/>
    <w:rsid w:val="004813D9"/>
    <w:rsid w:val="004828E9"/>
    <w:rsid w:val="004829C8"/>
    <w:rsid w:val="00486160"/>
    <w:rsid w:val="00486ED0"/>
    <w:rsid w:val="00487C5C"/>
    <w:rsid w:val="00491155"/>
    <w:rsid w:val="00491AF6"/>
    <w:rsid w:val="0049208C"/>
    <w:rsid w:val="00493893"/>
    <w:rsid w:val="00496F92"/>
    <w:rsid w:val="004A1170"/>
    <w:rsid w:val="004A1610"/>
    <w:rsid w:val="004A23AD"/>
    <w:rsid w:val="004A4B9A"/>
    <w:rsid w:val="004A5A3C"/>
    <w:rsid w:val="004A6E04"/>
    <w:rsid w:val="004B02B2"/>
    <w:rsid w:val="004B0634"/>
    <w:rsid w:val="004B145A"/>
    <w:rsid w:val="004B383C"/>
    <w:rsid w:val="004B3DA9"/>
    <w:rsid w:val="004B601A"/>
    <w:rsid w:val="004C23AF"/>
    <w:rsid w:val="004C34CF"/>
    <w:rsid w:val="004C372E"/>
    <w:rsid w:val="004C3A44"/>
    <w:rsid w:val="004C724F"/>
    <w:rsid w:val="004D014D"/>
    <w:rsid w:val="004D0E61"/>
    <w:rsid w:val="004D769A"/>
    <w:rsid w:val="004E2535"/>
    <w:rsid w:val="004E4D85"/>
    <w:rsid w:val="004E519F"/>
    <w:rsid w:val="004E770D"/>
    <w:rsid w:val="004F08D1"/>
    <w:rsid w:val="004F2A2D"/>
    <w:rsid w:val="0050067B"/>
    <w:rsid w:val="005010AE"/>
    <w:rsid w:val="0050359B"/>
    <w:rsid w:val="0050606E"/>
    <w:rsid w:val="0051445C"/>
    <w:rsid w:val="00516B36"/>
    <w:rsid w:val="005202B4"/>
    <w:rsid w:val="00520610"/>
    <w:rsid w:val="00520FB6"/>
    <w:rsid w:val="00522341"/>
    <w:rsid w:val="005242FE"/>
    <w:rsid w:val="00524D44"/>
    <w:rsid w:val="00533370"/>
    <w:rsid w:val="00533561"/>
    <w:rsid w:val="0053500E"/>
    <w:rsid w:val="00545699"/>
    <w:rsid w:val="00547801"/>
    <w:rsid w:val="00550A81"/>
    <w:rsid w:val="0056084D"/>
    <w:rsid w:val="0056236F"/>
    <w:rsid w:val="0056520A"/>
    <w:rsid w:val="00565DB4"/>
    <w:rsid w:val="00566218"/>
    <w:rsid w:val="005715D4"/>
    <w:rsid w:val="00571FE5"/>
    <w:rsid w:val="005720FE"/>
    <w:rsid w:val="005737C1"/>
    <w:rsid w:val="005752BE"/>
    <w:rsid w:val="00581F03"/>
    <w:rsid w:val="00582855"/>
    <w:rsid w:val="00592157"/>
    <w:rsid w:val="00593FF4"/>
    <w:rsid w:val="005940DB"/>
    <w:rsid w:val="0059753A"/>
    <w:rsid w:val="005A015E"/>
    <w:rsid w:val="005A7407"/>
    <w:rsid w:val="005B415A"/>
    <w:rsid w:val="005B4399"/>
    <w:rsid w:val="005B74C3"/>
    <w:rsid w:val="005C20E6"/>
    <w:rsid w:val="005C5B42"/>
    <w:rsid w:val="005D6312"/>
    <w:rsid w:val="005D6BC6"/>
    <w:rsid w:val="005E1B8E"/>
    <w:rsid w:val="005E60EF"/>
    <w:rsid w:val="005E64CE"/>
    <w:rsid w:val="005E69C4"/>
    <w:rsid w:val="005E7E88"/>
    <w:rsid w:val="005F12D3"/>
    <w:rsid w:val="005F2CB7"/>
    <w:rsid w:val="005F750C"/>
    <w:rsid w:val="006029B1"/>
    <w:rsid w:val="00605E2B"/>
    <w:rsid w:val="00606F7D"/>
    <w:rsid w:val="006125F9"/>
    <w:rsid w:val="00612D57"/>
    <w:rsid w:val="00613165"/>
    <w:rsid w:val="00614108"/>
    <w:rsid w:val="00615EA7"/>
    <w:rsid w:val="00617469"/>
    <w:rsid w:val="0062004D"/>
    <w:rsid w:val="00621E18"/>
    <w:rsid w:val="00622F69"/>
    <w:rsid w:val="006252EC"/>
    <w:rsid w:val="006263A5"/>
    <w:rsid w:val="00626EB5"/>
    <w:rsid w:val="00630461"/>
    <w:rsid w:val="006304A0"/>
    <w:rsid w:val="00631D97"/>
    <w:rsid w:val="00636D66"/>
    <w:rsid w:val="00637202"/>
    <w:rsid w:val="0063785A"/>
    <w:rsid w:val="00637D67"/>
    <w:rsid w:val="00640FBD"/>
    <w:rsid w:val="006438DA"/>
    <w:rsid w:val="00643D82"/>
    <w:rsid w:val="00645EC8"/>
    <w:rsid w:val="0064693D"/>
    <w:rsid w:val="006525E8"/>
    <w:rsid w:val="006546CD"/>
    <w:rsid w:val="00655140"/>
    <w:rsid w:val="0065679C"/>
    <w:rsid w:val="006579C5"/>
    <w:rsid w:val="00660555"/>
    <w:rsid w:val="00665D02"/>
    <w:rsid w:val="006708CD"/>
    <w:rsid w:val="0067242E"/>
    <w:rsid w:val="0067293D"/>
    <w:rsid w:val="00674B66"/>
    <w:rsid w:val="00675B23"/>
    <w:rsid w:val="0067695B"/>
    <w:rsid w:val="00681714"/>
    <w:rsid w:val="00682617"/>
    <w:rsid w:val="00685654"/>
    <w:rsid w:val="00687AD4"/>
    <w:rsid w:val="00687D31"/>
    <w:rsid w:val="00695179"/>
    <w:rsid w:val="00696C0E"/>
    <w:rsid w:val="00697B23"/>
    <w:rsid w:val="006A19AB"/>
    <w:rsid w:val="006A3787"/>
    <w:rsid w:val="006A44E6"/>
    <w:rsid w:val="006A4599"/>
    <w:rsid w:val="006B4BFD"/>
    <w:rsid w:val="006C1B5C"/>
    <w:rsid w:val="006C5888"/>
    <w:rsid w:val="006D091F"/>
    <w:rsid w:val="006E05F7"/>
    <w:rsid w:val="006E2BE0"/>
    <w:rsid w:val="006E404E"/>
    <w:rsid w:val="006E5A5E"/>
    <w:rsid w:val="006E7025"/>
    <w:rsid w:val="006F1F20"/>
    <w:rsid w:val="006F2DB5"/>
    <w:rsid w:val="006F3B7E"/>
    <w:rsid w:val="006F3EA5"/>
    <w:rsid w:val="006F43F5"/>
    <w:rsid w:val="0070173C"/>
    <w:rsid w:val="007040AB"/>
    <w:rsid w:val="00705845"/>
    <w:rsid w:val="00706DF2"/>
    <w:rsid w:val="00707EAD"/>
    <w:rsid w:val="0071125A"/>
    <w:rsid w:val="007124E6"/>
    <w:rsid w:val="00714A36"/>
    <w:rsid w:val="00715942"/>
    <w:rsid w:val="00720754"/>
    <w:rsid w:val="00720D36"/>
    <w:rsid w:val="00721489"/>
    <w:rsid w:val="007228D9"/>
    <w:rsid w:val="00724A3A"/>
    <w:rsid w:val="00725C0C"/>
    <w:rsid w:val="00727AFF"/>
    <w:rsid w:val="00730E39"/>
    <w:rsid w:val="0073253A"/>
    <w:rsid w:val="00733D1C"/>
    <w:rsid w:val="0073526F"/>
    <w:rsid w:val="007355B1"/>
    <w:rsid w:val="007406D1"/>
    <w:rsid w:val="00740B18"/>
    <w:rsid w:val="007435F0"/>
    <w:rsid w:val="00745C19"/>
    <w:rsid w:val="00745D7E"/>
    <w:rsid w:val="0075061E"/>
    <w:rsid w:val="00751ABD"/>
    <w:rsid w:val="00752093"/>
    <w:rsid w:val="00752965"/>
    <w:rsid w:val="00760465"/>
    <w:rsid w:val="00761F5F"/>
    <w:rsid w:val="007644D7"/>
    <w:rsid w:val="0076505C"/>
    <w:rsid w:val="007651B4"/>
    <w:rsid w:val="00771EAB"/>
    <w:rsid w:val="0077619E"/>
    <w:rsid w:val="00780F58"/>
    <w:rsid w:val="00783D47"/>
    <w:rsid w:val="00787511"/>
    <w:rsid w:val="00792A1D"/>
    <w:rsid w:val="00792C62"/>
    <w:rsid w:val="00793488"/>
    <w:rsid w:val="00793B2D"/>
    <w:rsid w:val="0079439E"/>
    <w:rsid w:val="007957CA"/>
    <w:rsid w:val="0079687A"/>
    <w:rsid w:val="00797BB9"/>
    <w:rsid w:val="007A231B"/>
    <w:rsid w:val="007A2FE4"/>
    <w:rsid w:val="007A4A23"/>
    <w:rsid w:val="007A53ED"/>
    <w:rsid w:val="007A5F82"/>
    <w:rsid w:val="007A7F05"/>
    <w:rsid w:val="007B0D9C"/>
    <w:rsid w:val="007B299E"/>
    <w:rsid w:val="007B367E"/>
    <w:rsid w:val="007B436A"/>
    <w:rsid w:val="007B4B35"/>
    <w:rsid w:val="007C189D"/>
    <w:rsid w:val="007C1ACD"/>
    <w:rsid w:val="007C40B7"/>
    <w:rsid w:val="007C4B1C"/>
    <w:rsid w:val="007D2EA3"/>
    <w:rsid w:val="007E0DC7"/>
    <w:rsid w:val="007E2CEB"/>
    <w:rsid w:val="007E5BE7"/>
    <w:rsid w:val="007F1F4C"/>
    <w:rsid w:val="007F68DB"/>
    <w:rsid w:val="00801D8C"/>
    <w:rsid w:val="00802889"/>
    <w:rsid w:val="008056A2"/>
    <w:rsid w:val="008069E5"/>
    <w:rsid w:val="0080783A"/>
    <w:rsid w:val="008116F4"/>
    <w:rsid w:val="00811F15"/>
    <w:rsid w:val="008120B0"/>
    <w:rsid w:val="0081480B"/>
    <w:rsid w:val="0081676B"/>
    <w:rsid w:val="00816924"/>
    <w:rsid w:val="00816CA9"/>
    <w:rsid w:val="00821EC6"/>
    <w:rsid w:val="008221F7"/>
    <w:rsid w:val="00826F93"/>
    <w:rsid w:val="0083200C"/>
    <w:rsid w:val="00832392"/>
    <w:rsid w:val="00833AF2"/>
    <w:rsid w:val="00842BFB"/>
    <w:rsid w:val="008455DD"/>
    <w:rsid w:val="00855B56"/>
    <w:rsid w:val="00860A98"/>
    <w:rsid w:val="008618AB"/>
    <w:rsid w:val="00862BE6"/>
    <w:rsid w:val="00863E54"/>
    <w:rsid w:val="00864563"/>
    <w:rsid w:val="00866E6C"/>
    <w:rsid w:val="008744DB"/>
    <w:rsid w:val="0087558D"/>
    <w:rsid w:val="00881033"/>
    <w:rsid w:val="0088166E"/>
    <w:rsid w:val="008838C8"/>
    <w:rsid w:val="00890112"/>
    <w:rsid w:val="00893E3C"/>
    <w:rsid w:val="008949DE"/>
    <w:rsid w:val="008A0282"/>
    <w:rsid w:val="008A05E5"/>
    <w:rsid w:val="008A30AA"/>
    <w:rsid w:val="008A4DED"/>
    <w:rsid w:val="008A6098"/>
    <w:rsid w:val="008B5C61"/>
    <w:rsid w:val="008B793C"/>
    <w:rsid w:val="008C016E"/>
    <w:rsid w:val="008C0945"/>
    <w:rsid w:val="008C2516"/>
    <w:rsid w:val="008C3F8A"/>
    <w:rsid w:val="008C66C6"/>
    <w:rsid w:val="008D0E5B"/>
    <w:rsid w:val="008D27E0"/>
    <w:rsid w:val="008D5086"/>
    <w:rsid w:val="008D6D0C"/>
    <w:rsid w:val="008D7DD0"/>
    <w:rsid w:val="008E151A"/>
    <w:rsid w:val="008F17BB"/>
    <w:rsid w:val="008F3C85"/>
    <w:rsid w:val="008F4BA0"/>
    <w:rsid w:val="00901117"/>
    <w:rsid w:val="009050BD"/>
    <w:rsid w:val="00910C51"/>
    <w:rsid w:val="00911129"/>
    <w:rsid w:val="0091605D"/>
    <w:rsid w:val="0091677A"/>
    <w:rsid w:val="00917707"/>
    <w:rsid w:val="0092026C"/>
    <w:rsid w:val="00920A30"/>
    <w:rsid w:val="00922392"/>
    <w:rsid w:val="00923215"/>
    <w:rsid w:val="00927177"/>
    <w:rsid w:val="009333C8"/>
    <w:rsid w:val="009336BD"/>
    <w:rsid w:val="009346A5"/>
    <w:rsid w:val="00935B74"/>
    <w:rsid w:val="00941E1D"/>
    <w:rsid w:val="00941EB3"/>
    <w:rsid w:val="009425E1"/>
    <w:rsid w:val="00943CFF"/>
    <w:rsid w:val="00944004"/>
    <w:rsid w:val="009470F2"/>
    <w:rsid w:val="009501AC"/>
    <w:rsid w:val="00951EF8"/>
    <w:rsid w:val="00952145"/>
    <w:rsid w:val="00953E07"/>
    <w:rsid w:val="00954605"/>
    <w:rsid w:val="00954821"/>
    <w:rsid w:val="009570A3"/>
    <w:rsid w:val="00957BE1"/>
    <w:rsid w:val="009606F5"/>
    <w:rsid w:val="00960C58"/>
    <w:rsid w:val="009623A9"/>
    <w:rsid w:val="00962A92"/>
    <w:rsid w:val="0096310B"/>
    <w:rsid w:val="00963E52"/>
    <w:rsid w:val="009652F2"/>
    <w:rsid w:val="009655BB"/>
    <w:rsid w:val="009668F0"/>
    <w:rsid w:val="0098098B"/>
    <w:rsid w:val="00982673"/>
    <w:rsid w:val="00984ABB"/>
    <w:rsid w:val="0099029E"/>
    <w:rsid w:val="00990D9D"/>
    <w:rsid w:val="0099568F"/>
    <w:rsid w:val="00995B33"/>
    <w:rsid w:val="009A1844"/>
    <w:rsid w:val="009A3631"/>
    <w:rsid w:val="009A4EC5"/>
    <w:rsid w:val="009B3ECB"/>
    <w:rsid w:val="009C0D0E"/>
    <w:rsid w:val="009C1D14"/>
    <w:rsid w:val="009C4735"/>
    <w:rsid w:val="009D2636"/>
    <w:rsid w:val="009D5E92"/>
    <w:rsid w:val="009E759D"/>
    <w:rsid w:val="009F12E7"/>
    <w:rsid w:val="009F45F2"/>
    <w:rsid w:val="00A00655"/>
    <w:rsid w:val="00A107CE"/>
    <w:rsid w:val="00A10A3B"/>
    <w:rsid w:val="00A174AA"/>
    <w:rsid w:val="00A228BF"/>
    <w:rsid w:val="00A256DB"/>
    <w:rsid w:val="00A25A03"/>
    <w:rsid w:val="00A26DB0"/>
    <w:rsid w:val="00A2732E"/>
    <w:rsid w:val="00A30DBB"/>
    <w:rsid w:val="00A31123"/>
    <w:rsid w:val="00A32093"/>
    <w:rsid w:val="00A32E1C"/>
    <w:rsid w:val="00A34B62"/>
    <w:rsid w:val="00A34B90"/>
    <w:rsid w:val="00A3582F"/>
    <w:rsid w:val="00A41878"/>
    <w:rsid w:val="00A4556E"/>
    <w:rsid w:val="00A45D22"/>
    <w:rsid w:val="00A4786C"/>
    <w:rsid w:val="00A47F58"/>
    <w:rsid w:val="00A530F8"/>
    <w:rsid w:val="00A56406"/>
    <w:rsid w:val="00A67E69"/>
    <w:rsid w:val="00A801EE"/>
    <w:rsid w:val="00A8297B"/>
    <w:rsid w:val="00A84A42"/>
    <w:rsid w:val="00A8522C"/>
    <w:rsid w:val="00A87A45"/>
    <w:rsid w:val="00A918A6"/>
    <w:rsid w:val="00A948B8"/>
    <w:rsid w:val="00A978A4"/>
    <w:rsid w:val="00AA02BE"/>
    <w:rsid w:val="00AA1E2F"/>
    <w:rsid w:val="00AA2130"/>
    <w:rsid w:val="00AB5C3D"/>
    <w:rsid w:val="00AC1C1B"/>
    <w:rsid w:val="00AC344E"/>
    <w:rsid w:val="00AC5876"/>
    <w:rsid w:val="00AC5D42"/>
    <w:rsid w:val="00AD0546"/>
    <w:rsid w:val="00AD08B7"/>
    <w:rsid w:val="00AE0704"/>
    <w:rsid w:val="00AE1EF1"/>
    <w:rsid w:val="00AE3B6C"/>
    <w:rsid w:val="00AE47C4"/>
    <w:rsid w:val="00AE7B57"/>
    <w:rsid w:val="00AF0F10"/>
    <w:rsid w:val="00AF1A5A"/>
    <w:rsid w:val="00AF70F7"/>
    <w:rsid w:val="00B02139"/>
    <w:rsid w:val="00B02CCF"/>
    <w:rsid w:val="00B02EB8"/>
    <w:rsid w:val="00B11EC0"/>
    <w:rsid w:val="00B2215D"/>
    <w:rsid w:val="00B23751"/>
    <w:rsid w:val="00B23C00"/>
    <w:rsid w:val="00B24529"/>
    <w:rsid w:val="00B26EEC"/>
    <w:rsid w:val="00B33007"/>
    <w:rsid w:val="00B35C48"/>
    <w:rsid w:val="00B37CE4"/>
    <w:rsid w:val="00B41976"/>
    <w:rsid w:val="00B43987"/>
    <w:rsid w:val="00B50313"/>
    <w:rsid w:val="00B52005"/>
    <w:rsid w:val="00B55D03"/>
    <w:rsid w:val="00B57CCB"/>
    <w:rsid w:val="00B6006E"/>
    <w:rsid w:val="00B632B1"/>
    <w:rsid w:val="00B63562"/>
    <w:rsid w:val="00B70B62"/>
    <w:rsid w:val="00B7372F"/>
    <w:rsid w:val="00B73E14"/>
    <w:rsid w:val="00B77EAE"/>
    <w:rsid w:val="00B800BA"/>
    <w:rsid w:val="00B80BFA"/>
    <w:rsid w:val="00B82AF9"/>
    <w:rsid w:val="00B83DD1"/>
    <w:rsid w:val="00B878F1"/>
    <w:rsid w:val="00B90B2C"/>
    <w:rsid w:val="00B92DDF"/>
    <w:rsid w:val="00B93B5D"/>
    <w:rsid w:val="00B95311"/>
    <w:rsid w:val="00B959FE"/>
    <w:rsid w:val="00B969DC"/>
    <w:rsid w:val="00BA19AD"/>
    <w:rsid w:val="00BA1A8A"/>
    <w:rsid w:val="00BA3600"/>
    <w:rsid w:val="00BA584F"/>
    <w:rsid w:val="00BA5CAE"/>
    <w:rsid w:val="00BB1DD4"/>
    <w:rsid w:val="00BB485A"/>
    <w:rsid w:val="00BB6019"/>
    <w:rsid w:val="00BC1231"/>
    <w:rsid w:val="00BC5731"/>
    <w:rsid w:val="00BD3082"/>
    <w:rsid w:val="00BD3F9B"/>
    <w:rsid w:val="00BD5DFB"/>
    <w:rsid w:val="00BD7EC8"/>
    <w:rsid w:val="00BE0D87"/>
    <w:rsid w:val="00BE10F7"/>
    <w:rsid w:val="00BE2353"/>
    <w:rsid w:val="00BE56FB"/>
    <w:rsid w:val="00BE61CA"/>
    <w:rsid w:val="00BF110E"/>
    <w:rsid w:val="00BF11A4"/>
    <w:rsid w:val="00BF2C34"/>
    <w:rsid w:val="00BF4463"/>
    <w:rsid w:val="00BF7588"/>
    <w:rsid w:val="00C00526"/>
    <w:rsid w:val="00C0190E"/>
    <w:rsid w:val="00C023EF"/>
    <w:rsid w:val="00C05465"/>
    <w:rsid w:val="00C07DE5"/>
    <w:rsid w:val="00C10125"/>
    <w:rsid w:val="00C103B5"/>
    <w:rsid w:val="00C12BE8"/>
    <w:rsid w:val="00C13E3A"/>
    <w:rsid w:val="00C163FA"/>
    <w:rsid w:val="00C234A7"/>
    <w:rsid w:val="00C3135C"/>
    <w:rsid w:val="00C32BD3"/>
    <w:rsid w:val="00C35833"/>
    <w:rsid w:val="00C358EC"/>
    <w:rsid w:val="00C36B0F"/>
    <w:rsid w:val="00C37B1A"/>
    <w:rsid w:val="00C42BD1"/>
    <w:rsid w:val="00C4365A"/>
    <w:rsid w:val="00C43DDC"/>
    <w:rsid w:val="00C458F8"/>
    <w:rsid w:val="00C45A55"/>
    <w:rsid w:val="00C511EA"/>
    <w:rsid w:val="00C5436E"/>
    <w:rsid w:val="00C65877"/>
    <w:rsid w:val="00C70BD7"/>
    <w:rsid w:val="00C72B6C"/>
    <w:rsid w:val="00C73593"/>
    <w:rsid w:val="00C73833"/>
    <w:rsid w:val="00C747D4"/>
    <w:rsid w:val="00C774BB"/>
    <w:rsid w:val="00C83F9A"/>
    <w:rsid w:val="00C841E0"/>
    <w:rsid w:val="00C84AE9"/>
    <w:rsid w:val="00C86F50"/>
    <w:rsid w:val="00C9073B"/>
    <w:rsid w:val="00C90CD4"/>
    <w:rsid w:val="00C929FB"/>
    <w:rsid w:val="00C949B8"/>
    <w:rsid w:val="00C94E5A"/>
    <w:rsid w:val="00C960CF"/>
    <w:rsid w:val="00C96EF9"/>
    <w:rsid w:val="00CA2687"/>
    <w:rsid w:val="00CA3AAD"/>
    <w:rsid w:val="00CB0741"/>
    <w:rsid w:val="00CB0E5D"/>
    <w:rsid w:val="00CB34D3"/>
    <w:rsid w:val="00CB71B5"/>
    <w:rsid w:val="00CC0743"/>
    <w:rsid w:val="00CC0B1C"/>
    <w:rsid w:val="00CC0FCA"/>
    <w:rsid w:val="00CC56D8"/>
    <w:rsid w:val="00CD2AB8"/>
    <w:rsid w:val="00CD7D2D"/>
    <w:rsid w:val="00CE217D"/>
    <w:rsid w:val="00CE2A34"/>
    <w:rsid w:val="00CE3FE8"/>
    <w:rsid w:val="00CE4E63"/>
    <w:rsid w:val="00CE502B"/>
    <w:rsid w:val="00CE5300"/>
    <w:rsid w:val="00CE58EF"/>
    <w:rsid w:val="00CF0C2B"/>
    <w:rsid w:val="00CF517A"/>
    <w:rsid w:val="00D01CEC"/>
    <w:rsid w:val="00D01E14"/>
    <w:rsid w:val="00D02F82"/>
    <w:rsid w:val="00D035CB"/>
    <w:rsid w:val="00D04BD5"/>
    <w:rsid w:val="00D129EA"/>
    <w:rsid w:val="00D12BA5"/>
    <w:rsid w:val="00D1306F"/>
    <w:rsid w:val="00D133C9"/>
    <w:rsid w:val="00D177C8"/>
    <w:rsid w:val="00D21052"/>
    <w:rsid w:val="00D21A33"/>
    <w:rsid w:val="00D23811"/>
    <w:rsid w:val="00D23882"/>
    <w:rsid w:val="00D24EFC"/>
    <w:rsid w:val="00D27B00"/>
    <w:rsid w:val="00D30030"/>
    <w:rsid w:val="00D31D85"/>
    <w:rsid w:val="00D37B80"/>
    <w:rsid w:val="00D438C8"/>
    <w:rsid w:val="00D45D83"/>
    <w:rsid w:val="00D465AF"/>
    <w:rsid w:val="00D468D1"/>
    <w:rsid w:val="00D47866"/>
    <w:rsid w:val="00D5289D"/>
    <w:rsid w:val="00D5464A"/>
    <w:rsid w:val="00D552D4"/>
    <w:rsid w:val="00D55800"/>
    <w:rsid w:val="00D61FD0"/>
    <w:rsid w:val="00D743AC"/>
    <w:rsid w:val="00D80731"/>
    <w:rsid w:val="00D84405"/>
    <w:rsid w:val="00D84A28"/>
    <w:rsid w:val="00D87746"/>
    <w:rsid w:val="00D90B99"/>
    <w:rsid w:val="00D92017"/>
    <w:rsid w:val="00D92A13"/>
    <w:rsid w:val="00D931A7"/>
    <w:rsid w:val="00D945A4"/>
    <w:rsid w:val="00DA2466"/>
    <w:rsid w:val="00DA2862"/>
    <w:rsid w:val="00DA3871"/>
    <w:rsid w:val="00DA3AD0"/>
    <w:rsid w:val="00DA4D3F"/>
    <w:rsid w:val="00DA657F"/>
    <w:rsid w:val="00DA6D10"/>
    <w:rsid w:val="00DB3AF7"/>
    <w:rsid w:val="00DB5CCE"/>
    <w:rsid w:val="00DC1E18"/>
    <w:rsid w:val="00DC6B8C"/>
    <w:rsid w:val="00DC72A5"/>
    <w:rsid w:val="00DD7322"/>
    <w:rsid w:val="00DD75D4"/>
    <w:rsid w:val="00DE1633"/>
    <w:rsid w:val="00DE4181"/>
    <w:rsid w:val="00DE75C5"/>
    <w:rsid w:val="00DF0A8D"/>
    <w:rsid w:val="00DF2042"/>
    <w:rsid w:val="00DF30DF"/>
    <w:rsid w:val="00DF5ADA"/>
    <w:rsid w:val="00E00644"/>
    <w:rsid w:val="00E019D4"/>
    <w:rsid w:val="00E04F3E"/>
    <w:rsid w:val="00E13A7E"/>
    <w:rsid w:val="00E13BD9"/>
    <w:rsid w:val="00E151F0"/>
    <w:rsid w:val="00E16EB9"/>
    <w:rsid w:val="00E17DD6"/>
    <w:rsid w:val="00E21B8F"/>
    <w:rsid w:val="00E22E37"/>
    <w:rsid w:val="00E26545"/>
    <w:rsid w:val="00E26D5C"/>
    <w:rsid w:val="00E303C6"/>
    <w:rsid w:val="00E33C39"/>
    <w:rsid w:val="00E34225"/>
    <w:rsid w:val="00E37E34"/>
    <w:rsid w:val="00E40869"/>
    <w:rsid w:val="00E40EEE"/>
    <w:rsid w:val="00E430EC"/>
    <w:rsid w:val="00E509AA"/>
    <w:rsid w:val="00E541BE"/>
    <w:rsid w:val="00E552BB"/>
    <w:rsid w:val="00E606F9"/>
    <w:rsid w:val="00E62BC3"/>
    <w:rsid w:val="00E64C69"/>
    <w:rsid w:val="00E663B6"/>
    <w:rsid w:val="00E67847"/>
    <w:rsid w:val="00E67CEB"/>
    <w:rsid w:val="00E717E9"/>
    <w:rsid w:val="00E718D8"/>
    <w:rsid w:val="00E71B97"/>
    <w:rsid w:val="00E74466"/>
    <w:rsid w:val="00E75CA7"/>
    <w:rsid w:val="00E82CF8"/>
    <w:rsid w:val="00E85B37"/>
    <w:rsid w:val="00E86806"/>
    <w:rsid w:val="00E86ACE"/>
    <w:rsid w:val="00E94887"/>
    <w:rsid w:val="00E96805"/>
    <w:rsid w:val="00EA37CD"/>
    <w:rsid w:val="00EA4427"/>
    <w:rsid w:val="00EA7F99"/>
    <w:rsid w:val="00EB331F"/>
    <w:rsid w:val="00EC0854"/>
    <w:rsid w:val="00ED1B46"/>
    <w:rsid w:val="00ED4986"/>
    <w:rsid w:val="00ED6001"/>
    <w:rsid w:val="00EE358A"/>
    <w:rsid w:val="00EE393A"/>
    <w:rsid w:val="00EE54E8"/>
    <w:rsid w:val="00EE6F7A"/>
    <w:rsid w:val="00EE7173"/>
    <w:rsid w:val="00EF124B"/>
    <w:rsid w:val="00EF3F3B"/>
    <w:rsid w:val="00EF408D"/>
    <w:rsid w:val="00EF5509"/>
    <w:rsid w:val="00EF56FC"/>
    <w:rsid w:val="00F04709"/>
    <w:rsid w:val="00F075E7"/>
    <w:rsid w:val="00F10CDD"/>
    <w:rsid w:val="00F10E0F"/>
    <w:rsid w:val="00F13C0D"/>
    <w:rsid w:val="00F14282"/>
    <w:rsid w:val="00F20509"/>
    <w:rsid w:val="00F24EBC"/>
    <w:rsid w:val="00F34F98"/>
    <w:rsid w:val="00F40D04"/>
    <w:rsid w:val="00F40F33"/>
    <w:rsid w:val="00F41E30"/>
    <w:rsid w:val="00F479F2"/>
    <w:rsid w:val="00F52391"/>
    <w:rsid w:val="00F5261D"/>
    <w:rsid w:val="00F62285"/>
    <w:rsid w:val="00F6333A"/>
    <w:rsid w:val="00F63D36"/>
    <w:rsid w:val="00F6535F"/>
    <w:rsid w:val="00F67CF5"/>
    <w:rsid w:val="00F7003C"/>
    <w:rsid w:val="00F709B1"/>
    <w:rsid w:val="00F72DD9"/>
    <w:rsid w:val="00F814D3"/>
    <w:rsid w:val="00F82422"/>
    <w:rsid w:val="00F84C40"/>
    <w:rsid w:val="00F85118"/>
    <w:rsid w:val="00F87CA1"/>
    <w:rsid w:val="00F91F48"/>
    <w:rsid w:val="00F92C91"/>
    <w:rsid w:val="00F967C3"/>
    <w:rsid w:val="00F97630"/>
    <w:rsid w:val="00FA2E2E"/>
    <w:rsid w:val="00FA3422"/>
    <w:rsid w:val="00FA5F2C"/>
    <w:rsid w:val="00FB0FE8"/>
    <w:rsid w:val="00FB4334"/>
    <w:rsid w:val="00FB4D29"/>
    <w:rsid w:val="00FB64FF"/>
    <w:rsid w:val="00FB6CC4"/>
    <w:rsid w:val="00FC0168"/>
    <w:rsid w:val="00FC2436"/>
    <w:rsid w:val="00FD5977"/>
    <w:rsid w:val="00FD68AF"/>
    <w:rsid w:val="00FE0461"/>
    <w:rsid w:val="00FE0F68"/>
    <w:rsid w:val="00FF18AA"/>
    <w:rsid w:val="00FF2FA7"/>
    <w:rsid w:val="00FF4637"/>
    <w:rsid w:val="00FF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C317C"/>
  <w15:chartTrackingRefBased/>
  <w15:docId w15:val="{72271858-6B01-4393-AAAA-7DE989026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CC4"/>
    <w:pPr>
      <w:spacing w:after="200" w:line="276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18AA"/>
    <w:pPr>
      <w:keepNext/>
      <w:keepLines/>
      <w:tabs>
        <w:tab w:val="left" w:pos="6452"/>
      </w:tabs>
      <w:spacing w:before="240" w:after="120"/>
      <w:ind w:right="-76"/>
      <w:outlineLvl w:val="0"/>
    </w:pPr>
    <w:rPr>
      <w:rFonts w:eastAsia="Times New Roman" w:cs="Arial"/>
      <w:b/>
      <w:bCs/>
      <w:sz w:val="26"/>
      <w:szCs w:val="2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0DB"/>
    <w:pPr>
      <w:keepNext/>
      <w:keepLines/>
      <w:spacing w:before="200" w:after="0"/>
      <w:outlineLvl w:val="1"/>
    </w:pPr>
    <w:rPr>
      <w:rFonts w:ascii="Times New Roman" w:eastAsia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3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A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0F7"/>
    <w:p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8AA"/>
    <w:rPr>
      <w:rFonts w:eastAsia="Times New Roman" w:cs="Arial"/>
      <w:b/>
      <w:bCs/>
      <w:sz w:val="26"/>
      <w:szCs w:val="26"/>
    </w:rPr>
  </w:style>
  <w:style w:type="paragraph" w:styleId="ListParagraph">
    <w:name w:val="List Paragraph"/>
    <w:basedOn w:val="Normal"/>
    <w:next w:val="Normal"/>
    <w:link w:val="ListParagraphChar"/>
    <w:autoRedefine/>
    <w:uiPriority w:val="34"/>
    <w:qFormat/>
    <w:rsid w:val="00D21052"/>
    <w:pPr>
      <w:numPr>
        <w:numId w:val="6"/>
      </w:numPr>
      <w:spacing w:after="120" w:line="264" w:lineRule="auto"/>
      <w:jc w:val="both"/>
    </w:pPr>
    <w:rPr>
      <w:rFonts w:cs="Arial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940DB"/>
    <w:rPr>
      <w:rFonts w:ascii="Times New Roman" w:eastAsia="Times New Roman" w:hAnsi="Times New Roman" w:cs="Times New Roman"/>
      <w:b/>
      <w:bCs/>
      <w:color w:val="4F81BD"/>
      <w:sz w:val="26"/>
      <w:szCs w:val="26"/>
    </w:rPr>
  </w:style>
  <w:style w:type="paragraph" w:customStyle="1" w:styleId="DSYeuCau">
    <w:name w:val="DS_YeuCau"/>
    <w:basedOn w:val="Normal"/>
    <w:next w:val="Normal"/>
    <w:link w:val="DSYeuCauChar"/>
    <w:autoRedefine/>
    <w:qFormat/>
    <w:rsid w:val="00FB0FE8"/>
    <w:pPr>
      <w:numPr>
        <w:numId w:val="1"/>
      </w:numPr>
      <w:spacing w:after="60"/>
    </w:pPr>
    <w:rPr>
      <w:lang w:val="en-US"/>
    </w:rPr>
  </w:style>
  <w:style w:type="paragraph" w:customStyle="1" w:styleId="PB0">
    <w:name w:val="PB0"/>
    <w:basedOn w:val="Normal"/>
    <w:link w:val="PB0Char"/>
    <w:autoRedefine/>
    <w:qFormat/>
    <w:rsid w:val="00FF6926"/>
    <w:pPr>
      <w:spacing w:after="60"/>
      <w:ind w:left="284"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1052"/>
    <w:rPr>
      <w:rFonts w:cs="Arial"/>
    </w:rPr>
  </w:style>
  <w:style w:type="character" w:customStyle="1" w:styleId="DSYeuCauChar">
    <w:name w:val="DS_YeuCau Char"/>
    <w:basedOn w:val="ListParagraphChar"/>
    <w:link w:val="DSYeuCau"/>
    <w:rsid w:val="005940DB"/>
    <w:rPr>
      <w:rFonts w:cs="Arial"/>
      <w:sz w:val="22"/>
      <w:szCs w:val="22"/>
    </w:rPr>
  </w:style>
  <w:style w:type="paragraph" w:customStyle="1" w:styleId="PB1">
    <w:name w:val="PB1"/>
    <w:basedOn w:val="ListParagraph"/>
    <w:link w:val="PB1Char"/>
    <w:autoRedefine/>
    <w:qFormat/>
    <w:rsid w:val="00697B23"/>
    <w:pPr>
      <w:ind w:left="426" w:hanging="283"/>
    </w:pPr>
  </w:style>
  <w:style w:type="character" w:customStyle="1" w:styleId="PB0Char">
    <w:name w:val="PB0 Char"/>
    <w:basedOn w:val="DefaultParagraphFont"/>
    <w:link w:val="PB0"/>
    <w:rsid w:val="00FF6926"/>
  </w:style>
  <w:style w:type="paragraph" w:styleId="TOCHeading">
    <w:name w:val="TOC Heading"/>
    <w:basedOn w:val="Heading1"/>
    <w:next w:val="Normal"/>
    <w:uiPriority w:val="39"/>
    <w:unhideWhenUsed/>
    <w:qFormat/>
    <w:rsid w:val="002F3B39"/>
    <w:pPr>
      <w:spacing w:before="480"/>
      <w:outlineLvl w:val="9"/>
    </w:pPr>
  </w:style>
  <w:style w:type="character" w:customStyle="1" w:styleId="PB1Char">
    <w:name w:val="PB1 Char"/>
    <w:basedOn w:val="ListParagraphChar"/>
    <w:link w:val="PB1"/>
    <w:rsid w:val="00697B23"/>
    <w:rPr>
      <w:rFonts w:cs="Arial"/>
    </w:rPr>
  </w:style>
  <w:style w:type="paragraph" w:styleId="TOC1">
    <w:name w:val="toc 1"/>
    <w:basedOn w:val="Normal"/>
    <w:next w:val="Normal"/>
    <w:autoRedefine/>
    <w:uiPriority w:val="39"/>
    <w:unhideWhenUsed/>
    <w:rsid w:val="002F3B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3B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3B3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3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43DD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B2">
    <w:name w:val="PB2"/>
    <w:basedOn w:val="PB1"/>
    <w:link w:val="PB2Char"/>
    <w:autoRedefine/>
    <w:qFormat/>
    <w:rsid w:val="00697B23"/>
    <w:pPr>
      <w:numPr>
        <w:ilvl w:val="1"/>
      </w:numPr>
      <w:ind w:left="851" w:hanging="306"/>
    </w:pPr>
  </w:style>
  <w:style w:type="paragraph" w:customStyle="1" w:styleId="PTble">
    <w:name w:val="PTble"/>
    <w:basedOn w:val="Normal"/>
    <w:link w:val="PTbleChar"/>
    <w:qFormat/>
    <w:rsid w:val="00922392"/>
    <w:pPr>
      <w:spacing w:after="0"/>
    </w:pPr>
    <w:rPr>
      <w:sz w:val="20"/>
      <w:lang w:val="en-US"/>
    </w:rPr>
  </w:style>
  <w:style w:type="character" w:customStyle="1" w:styleId="PB2Char">
    <w:name w:val="PB2 Char"/>
    <w:basedOn w:val="PB1Char"/>
    <w:link w:val="PB2"/>
    <w:rsid w:val="00697B23"/>
    <w:rPr>
      <w:rFonts w:cs="Arial"/>
    </w:rPr>
  </w:style>
  <w:style w:type="paragraph" w:styleId="CommentText">
    <w:name w:val="annotation text"/>
    <w:basedOn w:val="Normal"/>
    <w:link w:val="CommentTextChar"/>
    <w:uiPriority w:val="99"/>
    <w:semiHidden/>
    <w:rsid w:val="005E64CE"/>
    <w:pPr>
      <w:spacing w:before="120" w:after="0" w:line="360" w:lineRule="auto"/>
      <w:ind w:left="547"/>
    </w:pPr>
    <w:rPr>
      <w:rFonts w:ascii="Tahoma" w:eastAsia="MS Mincho" w:hAnsi="Tahoma"/>
      <w:sz w:val="20"/>
      <w:szCs w:val="20"/>
      <w:lang w:val="en-US"/>
    </w:rPr>
  </w:style>
  <w:style w:type="character" w:customStyle="1" w:styleId="PTbleChar">
    <w:name w:val="PTble Char"/>
    <w:basedOn w:val="DefaultParagraphFont"/>
    <w:link w:val="PTble"/>
    <w:rsid w:val="00922392"/>
    <w:rPr>
      <w:szCs w:val="22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64CE"/>
    <w:rPr>
      <w:rFonts w:ascii="Tahoma" w:eastAsia="MS Mincho" w:hAnsi="Tahoma"/>
      <w:lang w:val="en-US" w:eastAsia="en-US"/>
    </w:rPr>
  </w:style>
  <w:style w:type="paragraph" w:styleId="Footer">
    <w:name w:val="footer"/>
    <w:basedOn w:val="Normal"/>
    <w:link w:val="FooterChar"/>
    <w:rsid w:val="005E64CE"/>
    <w:pPr>
      <w:tabs>
        <w:tab w:val="center" w:pos="4320"/>
        <w:tab w:val="right" w:pos="8640"/>
      </w:tabs>
      <w:spacing w:before="120" w:after="0" w:line="360" w:lineRule="auto"/>
      <w:ind w:left="547"/>
    </w:pPr>
    <w:rPr>
      <w:rFonts w:ascii="Tahoma" w:eastAsia="MS Mincho" w:hAnsi="Tahoma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5E64CE"/>
    <w:rPr>
      <w:rFonts w:ascii="Tahoma" w:eastAsia="MS Mincho" w:hAnsi="Tahoma"/>
      <w:lang w:val="en-US" w:eastAsia="en-US"/>
    </w:rPr>
  </w:style>
  <w:style w:type="paragraph" w:customStyle="1" w:styleId="NormalText">
    <w:name w:val="NormalText"/>
    <w:autoRedefine/>
    <w:rsid w:val="005E64CE"/>
    <w:pPr>
      <w:autoSpaceDE w:val="0"/>
      <w:autoSpaceDN w:val="0"/>
      <w:spacing w:before="120" w:line="360" w:lineRule="auto"/>
      <w:ind w:left="2520" w:hanging="1800"/>
    </w:pPr>
    <w:rPr>
      <w:rFonts w:ascii="Tahoma" w:eastAsia="MS Mincho" w:hAnsi="Tahoma" w:cs="Tahoma"/>
      <w:noProof/>
      <w:szCs w:val="24"/>
    </w:rPr>
  </w:style>
  <w:style w:type="paragraph" w:customStyle="1" w:styleId="HeadingLv1">
    <w:name w:val="Heading Lv1"/>
    <w:basedOn w:val="Normal"/>
    <w:autoRedefine/>
    <w:rsid w:val="00730E39"/>
    <w:pPr>
      <w:autoSpaceDE w:val="0"/>
      <w:autoSpaceDN w:val="0"/>
      <w:spacing w:before="120" w:after="120" w:line="240" w:lineRule="atLeast"/>
      <w:ind w:left="131"/>
    </w:pPr>
    <w:rPr>
      <w:rFonts w:ascii="Tahoma" w:eastAsia="MS Mincho" w:hAnsi="Tahoma" w:cs="Tahoma"/>
      <w:b/>
      <w:bCs/>
      <w:noProof/>
      <w:color w:val="6E2500"/>
      <w:sz w:val="20"/>
      <w:szCs w:val="24"/>
      <w:lang w:val="en-US"/>
    </w:rPr>
  </w:style>
  <w:style w:type="paragraph" w:customStyle="1" w:styleId="HeadingLv2">
    <w:name w:val="Heading Lv2"/>
    <w:basedOn w:val="HeadingLv1"/>
    <w:autoRedefine/>
    <w:rsid w:val="005E64CE"/>
    <w:rPr>
      <w:bCs w:val="0"/>
      <w:color w:val="008000"/>
    </w:rPr>
  </w:style>
  <w:style w:type="paragraph" w:customStyle="1" w:styleId="Bang">
    <w:name w:val="Bang"/>
    <w:basedOn w:val="Normal"/>
    <w:rsid w:val="005E64CE"/>
    <w:pPr>
      <w:autoSpaceDE w:val="0"/>
      <w:autoSpaceDN w:val="0"/>
      <w:spacing w:before="80" w:after="80" w:line="240" w:lineRule="auto"/>
    </w:pPr>
    <w:rPr>
      <w:rFonts w:ascii="Tahoma" w:eastAsia="MS Mincho" w:hAnsi="Tahoma" w:cs="Tahoma"/>
      <w:bCs/>
      <w:noProof/>
      <w:color w:val="000000"/>
      <w:sz w:val="20"/>
      <w:szCs w:val="20"/>
      <w:lang w:val="en-US"/>
    </w:rPr>
  </w:style>
  <w:style w:type="paragraph" w:styleId="Header">
    <w:name w:val="header"/>
    <w:aliases w:val="Chapter Name"/>
    <w:basedOn w:val="Normal"/>
    <w:link w:val="HeaderChar"/>
    <w:unhideWhenUsed/>
    <w:rsid w:val="00DA3871"/>
    <w:pPr>
      <w:tabs>
        <w:tab w:val="center" w:pos="4513"/>
        <w:tab w:val="right" w:pos="9026"/>
      </w:tabs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rsid w:val="00DA3871"/>
    <w:rPr>
      <w:sz w:val="22"/>
      <w:szCs w:val="22"/>
      <w:lang w:eastAsia="en-US"/>
    </w:rPr>
  </w:style>
  <w:style w:type="character" w:styleId="PageNumber">
    <w:name w:val="page number"/>
    <w:basedOn w:val="DefaultParagraphFont"/>
    <w:semiHidden/>
    <w:rsid w:val="00DA3871"/>
  </w:style>
  <w:style w:type="paragraph" w:customStyle="1" w:styleId="HeadingBig">
    <w:name w:val="Heading Big"/>
    <w:basedOn w:val="Normal"/>
    <w:rsid w:val="00AF70F7"/>
    <w:pPr>
      <w:widowControl w:val="0"/>
      <w:spacing w:before="120" w:after="0" w:line="240" w:lineRule="auto"/>
      <w:jc w:val="center"/>
    </w:pPr>
    <w:rPr>
      <w:rFonts w:ascii="Swis721 BlkEx BT" w:eastAsia="Times New Roman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NormalH">
    <w:name w:val="NormalH"/>
    <w:basedOn w:val="Normal"/>
    <w:autoRedefine/>
    <w:rsid w:val="00171177"/>
    <w:pPr>
      <w:keepLines/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  <w:jc w:val="both"/>
    </w:pPr>
    <w:rPr>
      <w:rFonts w:eastAsia="Times New Roman" w:cs="Arial"/>
      <w:b/>
      <w:bCs/>
      <w:caps/>
      <w:sz w:val="20"/>
      <w:szCs w:val="24"/>
      <w:lang w:val="en-US"/>
    </w:rPr>
  </w:style>
  <w:style w:type="paragraph" w:customStyle="1" w:styleId="Bangheader">
    <w:name w:val="Bangheader"/>
    <w:basedOn w:val="Heading7"/>
    <w:autoRedefine/>
    <w:rsid w:val="00AF70F7"/>
    <w:pPr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Cs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0F7"/>
    <w:rPr>
      <w:rFonts w:ascii="Calibri" w:eastAsia="Times New Roman" w:hAnsi="Calibri" w:cs="Times New Roman"/>
      <w:sz w:val="24"/>
      <w:szCs w:val="24"/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3F684D"/>
    <w:rPr>
      <w:sz w:val="16"/>
      <w:szCs w:val="16"/>
    </w:rPr>
  </w:style>
  <w:style w:type="paragraph" w:customStyle="1" w:styleId="FAStyle">
    <w:name w:val="FA Style"/>
    <w:basedOn w:val="Normal"/>
    <w:link w:val="FAStyleChar"/>
    <w:qFormat/>
    <w:rsid w:val="00F20509"/>
    <w:pPr>
      <w:spacing w:before="120"/>
      <w:jc w:val="both"/>
    </w:pPr>
    <w:rPr>
      <w:rFonts w:cs="Arial"/>
      <w:b/>
      <w:szCs w:val="20"/>
      <w:u w:val="single"/>
      <w:lang w:val="en-US"/>
    </w:rPr>
  </w:style>
  <w:style w:type="paragraph" w:customStyle="1" w:styleId="Sourcecode">
    <w:name w:val="Source code"/>
    <w:basedOn w:val="Normal"/>
    <w:link w:val="SourcecodeChar"/>
    <w:qFormat/>
    <w:rsid w:val="00BB1DD4"/>
    <w:pPr>
      <w:numPr>
        <w:numId w:val="3"/>
      </w:numPr>
      <w:shd w:val="pct10" w:color="auto" w:fill="auto"/>
      <w:spacing w:after="0" w:line="240" w:lineRule="auto"/>
      <w:ind w:left="714" w:hanging="357"/>
    </w:pPr>
    <w:rPr>
      <w:rFonts w:ascii="Consolas" w:hAnsi="Consolas"/>
      <w:color w:val="0D0D0D" w:themeColor="text1" w:themeTint="F2"/>
      <w:sz w:val="20"/>
      <w:szCs w:val="20"/>
      <w:lang w:val="en-US"/>
    </w:rPr>
  </w:style>
  <w:style w:type="character" w:customStyle="1" w:styleId="FAStyleChar">
    <w:name w:val="FA Style Char"/>
    <w:basedOn w:val="DefaultParagraphFont"/>
    <w:link w:val="FAStyle"/>
    <w:rsid w:val="00F20509"/>
    <w:rPr>
      <w:rFonts w:cs="Arial"/>
      <w:b/>
      <w:sz w:val="22"/>
      <w:u w:val="single"/>
    </w:rPr>
  </w:style>
  <w:style w:type="character" w:customStyle="1" w:styleId="SourcecodeChar">
    <w:name w:val="Source code Char"/>
    <w:basedOn w:val="DefaultParagraphFont"/>
    <w:link w:val="Sourcecode"/>
    <w:rsid w:val="00BB1DD4"/>
    <w:rPr>
      <w:rFonts w:ascii="Consolas" w:hAnsi="Consolas"/>
      <w:color w:val="0D0D0D" w:themeColor="text1" w:themeTint="F2"/>
      <w:shd w:val="pct10" w:color="auto" w:fill="auto"/>
    </w:rPr>
  </w:style>
  <w:style w:type="character" w:styleId="Strong">
    <w:name w:val="Strong"/>
    <w:basedOn w:val="DefaultParagraphFont"/>
    <w:uiPriority w:val="22"/>
    <w:qFormat/>
    <w:rsid w:val="005715D4"/>
    <w:rPr>
      <w:b/>
      <w:bCs/>
    </w:rPr>
  </w:style>
  <w:style w:type="paragraph" w:styleId="NoSpacing">
    <w:name w:val="No Spacing"/>
    <w:uiPriority w:val="1"/>
    <w:qFormat/>
    <w:rsid w:val="00033237"/>
    <w:rPr>
      <w:sz w:val="22"/>
      <w:szCs w:val="2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39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AD0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SOFT\SERVER%20GST\86.WIP\5.Content\Fresher\FR.Dev_v4.0\T_DevJava\JPL\2_Labs\Short\JLP.S.L201\Template_Training%20Assignmen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44320-10B0-4BA6-981F-322FC02B9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Template_Training Assignments</Template>
  <TotalTime>1995</TotalTime>
  <Pages>5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Assignments</vt:lpstr>
    </vt:vector>
  </TitlesOfParts>
  <Company/>
  <LinksUpToDate>false</LinksUpToDate>
  <CharactersWithSpaces>4729</CharactersWithSpaces>
  <SharedDoc>false</SharedDoc>
  <HLinks>
    <vt:vector size="24" baseType="variant"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_Toc277935143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_Toc277935142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_Toc277935141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_Toc277935140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Assignments</dc:title>
  <dc:subject>1/1</dc:subject>
  <dc:creator>Nguyen Thi Dieu (FA.TOD)</dc:creator>
  <cp:keywords>Training, Assignments</cp:keywords>
  <dc:description/>
  <cp:lastModifiedBy>manhpthe172481</cp:lastModifiedBy>
  <cp:revision>738</cp:revision>
  <cp:lastPrinted>2019-06-11T08:09:00Z</cp:lastPrinted>
  <dcterms:created xsi:type="dcterms:W3CDTF">2019-06-10T03:55:00Z</dcterms:created>
  <dcterms:modified xsi:type="dcterms:W3CDTF">2025-01-23T03:23:00Z</dcterms:modified>
  <cp:category>Template</cp:category>
  <cp:contentStatus>20/11/2012</cp:contentStatus>
</cp:coreProperties>
</file>